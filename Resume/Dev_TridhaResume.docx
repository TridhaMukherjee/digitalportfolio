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05A2" w14:textId="3B92DBF1" w:rsidR="009F17CF" w:rsidRPr="00DD062C" w:rsidRDefault="00253E4E" w:rsidP="00DD062C">
      <w:pPr>
        <w:pStyle w:val="Title"/>
        <w:rPr>
          <w:rFonts w:asciiTheme="minorHAnsi" w:hAnsiTheme="minorHAnsi"/>
          <w:b w:val="0"/>
          <w:iCs/>
          <w:caps w:val="0"/>
          <w:spacing w:val="20"/>
          <w:sz w:val="20"/>
        </w:rPr>
      </w:pPr>
      <w:r>
        <w:t>Tridha Mukherjee</w:t>
      </w:r>
      <w:r w:rsidR="00313E55" w:rsidRPr="00FB5377">
        <w:tab/>
      </w:r>
      <w:r w:rsidR="00857BFD">
        <w:rPr>
          <w:rFonts w:asciiTheme="minorHAnsi" w:hAnsiTheme="minorHAnsi"/>
          <w:b w:val="0"/>
          <w:iCs/>
          <w:caps w:val="0"/>
          <w:spacing w:val="20"/>
          <w:sz w:val="20"/>
        </w:rPr>
        <w:t>U</w:t>
      </w:r>
      <w:r w:rsidR="003B7625">
        <w:rPr>
          <w:rFonts w:asciiTheme="minorHAnsi" w:hAnsiTheme="minorHAnsi"/>
          <w:b w:val="0"/>
          <w:iCs/>
          <w:caps w:val="0"/>
          <w:spacing w:val="20"/>
          <w:sz w:val="20"/>
        </w:rPr>
        <w:t>I Developer</w:t>
      </w:r>
    </w:p>
    <w:p w14:paraId="57E6EEE8" w14:textId="6B2C59E7" w:rsidR="009F17CF" w:rsidRPr="009F17CF" w:rsidRDefault="00E326DD" w:rsidP="009F17CF">
      <w:pPr>
        <w:pStyle w:val="Subtitle"/>
        <w:rPr>
          <w:color w:val="000000" w:themeColor="text1"/>
        </w:rPr>
      </w:pPr>
      <w:r>
        <w:t>(+</w:t>
      </w:r>
      <w:r w:rsidR="00A30283">
        <w:t>91)</w:t>
      </w:r>
      <w:r w:rsidR="007D39A0">
        <w:t xml:space="preserve"> 705.916.9993</w:t>
      </w:r>
      <w:r w:rsidR="00B743A1" w:rsidRPr="00FB5377">
        <w:t xml:space="preserve"> </w:t>
      </w:r>
      <w:r w:rsidR="00313E55" w:rsidRPr="00FB5377">
        <w:t xml:space="preserve">| </w:t>
      </w:r>
      <w:r w:rsidR="00253E4E">
        <w:t>tridha.mukherjee@outlook.</w:t>
      </w:r>
      <w:r w:rsidR="00253E4E" w:rsidRPr="00253E4E">
        <w:rPr>
          <w:color w:val="000000" w:themeColor="text1"/>
        </w:rPr>
        <w:t>com</w:t>
      </w:r>
      <w:r w:rsidR="00313E55" w:rsidRPr="00253E4E">
        <w:rPr>
          <w:color w:val="000000" w:themeColor="text1"/>
        </w:rPr>
        <w:t xml:space="preserve"> | </w:t>
      </w:r>
      <w:r w:rsidR="00253E4E" w:rsidRPr="00253E4E">
        <w:rPr>
          <w:rFonts w:ascii="Segoe UI Emoji" w:hAnsi="Segoe UI Emoji" w:cs="Segoe UI Emoji"/>
          <w:color w:val="000000" w:themeColor="text1"/>
        </w:rPr>
        <w:t>🔗</w:t>
      </w:r>
      <w:r w:rsidR="00253E4E" w:rsidRPr="00253E4E">
        <w:rPr>
          <w:color w:val="000000" w:themeColor="text1"/>
        </w:rPr>
        <w:t xml:space="preserve"> </w:t>
      </w:r>
      <w:hyperlink r:id="rId9" w:history="1">
        <w:r w:rsidR="00253E4E" w:rsidRPr="00253E4E">
          <w:rPr>
            <w:rStyle w:val="Hyperlink"/>
            <w:color w:val="000000" w:themeColor="text1"/>
          </w:rPr>
          <w:t>LinkedIn</w:t>
        </w:r>
      </w:hyperlink>
      <w:r w:rsidR="00253E4E" w:rsidRPr="00253E4E">
        <w:rPr>
          <w:color w:val="000000" w:themeColor="text1"/>
        </w:rPr>
        <w:t xml:space="preserve"> </w:t>
      </w:r>
      <w:r w:rsidR="00313E55" w:rsidRPr="00253E4E">
        <w:rPr>
          <w:color w:val="000000" w:themeColor="text1"/>
        </w:rPr>
        <w:t xml:space="preserve">| </w:t>
      </w:r>
      <w:r w:rsidR="00253E4E" w:rsidRPr="00253E4E">
        <w:rPr>
          <w:rFonts w:ascii="Segoe UI Emoji" w:hAnsi="Segoe UI Emoji" w:cs="Segoe UI Emoji"/>
          <w:color w:val="000000" w:themeColor="text1"/>
        </w:rPr>
        <w:t>🔗</w:t>
      </w:r>
      <w:r w:rsidR="00253E4E" w:rsidRPr="00253E4E">
        <w:rPr>
          <w:color w:val="000000" w:themeColor="text1"/>
        </w:rPr>
        <w:t xml:space="preserve"> </w:t>
      </w:r>
      <w:hyperlink r:id="rId10" w:history="1">
        <w:r w:rsidR="00253E4E" w:rsidRPr="00253E4E">
          <w:rPr>
            <w:rStyle w:val="Hyperlink"/>
            <w:color w:val="000000" w:themeColor="text1"/>
          </w:rPr>
          <w:t>GitHub</w:t>
        </w:r>
      </w:hyperlink>
      <w:r w:rsidR="00253E4E" w:rsidRPr="00253E4E">
        <w:rPr>
          <w:color w:val="000000" w:themeColor="text1"/>
        </w:rPr>
        <w:t xml:space="preserve"> | </w:t>
      </w:r>
      <w:r w:rsidR="00253E4E" w:rsidRPr="00253E4E">
        <w:rPr>
          <w:rFonts w:ascii="Segoe UI Emoji" w:hAnsi="Segoe UI Emoji" w:cs="Segoe UI Emoji"/>
          <w:color w:val="000000" w:themeColor="text1"/>
        </w:rPr>
        <w:t>🔗</w:t>
      </w:r>
      <w:r w:rsidR="00253E4E" w:rsidRPr="00253E4E">
        <w:rPr>
          <w:color w:val="000000" w:themeColor="text1"/>
        </w:rPr>
        <w:t xml:space="preserve"> </w:t>
      </w:r>
      <w:hyperlink r:id="rId11" w:history="1">
        <w:r w:rsidR="00253E4E" w:rsidRPr="00253E4E">
          <w:rPr>
            <w:rStyle w:val="Hyperlink"/>
            <w:color w:val="000000" w:themeColor="text1"/>
          </w:rPr>
          <w:t>Portfolio</w:t>
        </w:r>
      </w:hyperlink>
      <w:r w:rsidR="00253E4E" w:rsidRPr="00253E4E">
        <w:rPr>
          <w:color w:val="000000" w:themeColor="text1"/>
        </w:rPr>
        <w:t xml:space="preserve"> </w:t>
      </w:r>
      <w:r w:rsidR="00253E4E" w:rsidRPr="00525C0E">
        <w:t xml:space="preserve">| </w:t>
      </w:r>
      <w:r w:rsidR="00253E4E">
        <w:rPr>
          <w:color w:val="000000" w:themeColor="text1"/>
        </w:rPr>
        <w:t xml:space="preserve">727, Savannah Cir, </w:t>
      </w:r>
      <w:r w:rsidR="00253E4E" w:rsidRPr="00253E4E">
        <w:rPr>
          <w:color w:val="000000" w:themeColor="text1"/>
        </w:rPr>
        <w:t>O’Fallon, MO</w:t>
      </w:r>
      <w:r w:rsidR="00253E4E">
        <w:rPr>
          <w:color w:val="000000" w:themeColor="text1"/>
        </w:rPr>
        <w:t>, 63368</w:t>
      </w:r>
    </w:p>
    <w:p w14:paraId="3B4F53E7" w14:textId="0BB15C72" w:rsidR="000A5CD0" w:rsidRPr="00FB5377" w:rsidRDefault="00253E4E" w:rsidP="00FB5377">
      <w:pPr>
        <w:pStyle w:val="Heading1"/>
      </w:pPr>
      <w:r>
        <w:t>Profile</w:t>
      </w:r>
    </w:p>
    <w:p w14:paraId="6D52A486" w14:textId="1396D826" w:rsidR="000A5CD0" w:rsidRPr="00864A75" w:rsidRDefault="00643CEE" w:rsidP="00FB5377">
      <w:r w:rsidRPr="00643CEE">
        <w:t xml:space="preserve">Results-driven </w:t>
      </w:r>
      <w:r w:rsidRPr="00643CEE">
        <w:rPr>
          <w:b/>
          <w:bCs/>
        </w:rPr>
        <w:t>UI Developer</w:t>
      </w:r>
      <w:r w:rsidRPr="00643CEE">
        <w:t xml:space="preserve"> with a solid foundation in </w:t>
      </w:r>
      <w:r w:rsidRPr="00643CEE">
        <w:rPr>
          <w:b/>
          <w:bCs/>
        </w:rPr>
        <w:t>front-end development, data analytics, and database administration</w:t>
      </w:r>
      <w:r w:rsidRPr="00643CEE">
        <w:t xml:space="preserve">, skilled at crafting responsive, high-performance user interfaces that deliver seamless digital experiences. Proficient in </w:t>
      </w:r>
      <w:r w:rsidRPr="00643CEE">
        <w:rPr>
          <w:b/>
          <w:bCs/>
        </w:rPr>
        <w:t>HTML5, CSS3, JavaScript, Bootstrap, React, and SQL</w:t>
      </w:r>
      <w:r w:rsidRPr="00643CEE">
        <w:t xml:space="preserve">, with hands-on expertise in </w:t>
      </w:r>
      <w:r w:rsidRPr="00643CEE">
        <w:rPr>
          <w:b/>
          <w:bCs/>
        </w:rPr>
        <w:t>UI optimization, cross-browser compatibility, and performance tuning</w:t>
      </w:r>
      <w:r w:rsidRPr="00643CEE">
        <w:t>. Adept at translating complex data into intuitive visual experiences and bridging design with functionality through clean, scalable code.</w:t>
      </w:r>
      <w:r>
        <w:t xml:space="preserve"> </w:t>
      </w:r>
      <w:proofErr w:type="gramStart"/>
      <w:r w:rsidR="003B7625" w:rsidRPr="003B7625">
        <w:t>Currently</w:t>
      </w:r>
      <w:proofErr w:type="gramEnd"/>
      <w:r w:rsidR="00C177DC">
        <w:t xml:space="preserve"> </w:t>
      </w:r>
      <w:r w:rsidR="003B7625" w:rsidRPr="003B7625">
        <w:t xml:space="preserve">seeking a </w:t>
      </w:r>
      <w:r w:rsidR="003B7625" w:rsidRPr="003B7625">
        <w:rPr>
          <w:b/>
          <w:bCs/>
        </w:rPr>
        <w:t>UI Developer</w:t>
      </w:r>
      <w:r w:rsidR="003B7625" w:rsidRPr="003B7625">
        <w:t xml:space="preserve"> role where I can apply my technical acumen, creative problem-solving, and analytical expertise to build impactful, user-driven applications in fast-paced, innovation-focused environments.</w:t>
      </w:r>
    </w:p>
    <w:p w14:paraId="3359D6AE" w14:textId="54D13E80" w:rsidR="0035013F" w:rsidRPr="00FB5377" w:rsidRDefault="00525C0E" w:rsidP="00FB5377">
      <w:pPr>
        <w:pStyle w:val="Heading1"/>
      </w:pPr>
      <w:r>
        <w:t>Work</w:t>
      </w:r>
      <w:r w:rsidR="00FB5377" w:rsidRPr="00FB5377">
        <w:t xml:space="preserve"> Experience</w:t>
      </w:r>
    </w:p>
    <w:p w14:paraId="5157D384" w14:textId="5628D0AC" w:rsidR="00F91FC2" w:rsidRPr="00F91FC2" w:rsidRDefault="00B02E0B" w:rsidP="0073188B">
      <w:pPr>
        <w:pStyle w:val="Heading2"/>
        <w:spacing w:after="0"/>
      </w:pPr>
      <w:r>
        <w:rPr>
          <w:rFonts w:ascii="Gill Sans Nova" w:hAnsi="Gill Sans Nova"/>
          <w:b/>
          <w:caps/>
        </w:rPr>
        <w:t>U</w:t>
      </w:r>
      <w:r w:rsidR="00590550">
        <w:rPr>
          <w:rFonts w:ascii="Gill Sans Nova" w:hAnsi="Gill Sans Nova"/>
          <w:b/>
          <w:caps/>
        </w:rPr>
        <w:t>I Developer</w:t>
      </w:r>
      <w:r w:rsidR="00CA0B1C">
        <w:rPr>
          <w:rFonts w:ascii="Gill Sans Nova" w:hAnsi="Gill Sans Nova"/>
          <w:b/>
          <w:caps/>
        </w:rPr>
        <w:t xml:space="preserve"> </w:t>
      </w:r>
      <w:r w:rsidR="00CA0B1C" w:rsidRPr="00CA0B1C">
        <w:t xml:space="preserve">| </w:t>
      </w:r>
      <w:r w:rsidR="0045583D">
        <w:t>Central Bank of St. Louis</w:t>
      </w:r>
      <w:r w:rsidR="00CA0B1C">
        <w:t xml:space="preserve"> | </w:t>
      </w:r>
      <w:r w:rsidR="0045583D">
        <w:t>St. Louis</w:t>
      </w:r>
      <w:r w:rsidR="00CA0B1C">
        <w:t xml:space="preserve">, USA              </w:t>
      </w:r>
      <w:r w:rsidR="00CA0B1C">
        <w:tab/>
      </w:r>
      <w:r w:rsidR="00677798">
        <w:t>Aug</w:t>
      </w:r>
      <w:r w:rsidR="00CA0B1C">
        <w:t xml:space="preserve"> 2025 – Present</w:t>
      </w:r>
    </w:p>
    <w:p w14:paraId="33402524" w14:textId="3AA51BDB" w:rsidR="00C02283" w:rsidRPr="00A220D5" w:rsidRDefault="001D7F49" w:rsidP="006B0405">
      <w:pPr>
        <w:pStyle w:val="ListParagraph"/>
        <w:numPr>
          <w:ilvl w:val="0"/>
          <w:numId w:val="13"/>
        </w:numPr>
        <w:spacing w:before="100" w:beforeAutospacing="1" w:after="100" w:afterAutospacing="1"/>
        <w:ind w:left="720"/>
        <w:rPr>
          <w:bCs/>
          <w:szCs w:val="20"/>
        </w:rPr>
      </w:pPr>
      <w:r w:rsidRPr="001D7F49">
        <w:rPr>
          <w:bCs/>
          <w:szCs w:val="20"/>
        </w:rPr>
        <w:t xml:space="preserve">Designed and developed intuitive, high-performance </w:t>
      </w:r>
      <w:r w:rsidRPr="001D7F49">
        <w:rPr>
          <w:b/>
          <w:bCs/>
          <w:szCs w:val="20"/>
        </w:rPr>
        <w:t>user interfaces</w:t>
      </w:r>
      <w:r w:rsidRPr="001D7F49">
        <w:rPr>
          <w:bCs/>
          <w:szCs w:val="20"/>
        </w:rPr>
        <w:t xml:space="preserve"> for digital </w:t>
      </w:r>
      <w:r w:rsidR="001F7940">
        <w:rPr>
          <w:bCs/>
          <w:szCs w:val="20"/>
        </w:rPr>
        <w:t>(</w:t>
      </w:r>
      <w:hyperlink r:id="rId12" w:history="1">
        <w:r w:rsidR="001F7940" w:rsidRPr="00D97214">
          <w:rPr>
            <w:rStyle w:val="Hyperlink"/>
            <w:bCs/>
            <w:szCs w:val="20"/>
          </w:rPr>
          <w:t>www.centralbank.net</w:t>
        </w:r>
      </w:hyperlink>
      <w:r w:rsidR="001F7940">
        <w:rPr>
          <w:bCs/>
          <w:szCs w:val="20"/>
        </w:rPr>
        <w:t xml:space="preserve">) </w:t>
      </w:r>
      <w:r w:rsidRPr="001D7F49">
        <w:rPr>
          <w:bCs/>
          <w:szCs w:val="20"/>
        </w:rPr>
        <w:t>and core banking platforms</w:t>
      </w:r>
      <w:r w:rsidR="00973545">
        <w:rPr>
          <w:bCs/>
          <w:szCs w:val="20"/>
        </w:rPr>
        <w:t xml:space="preserve"> using </w:t>
      </w:r>
      <w:r w:rsidR="00973545" w:rsidRPr="00973545">
        <w:rPr>
          <w:b/>
          <w:szCs w:val="20"/>
        </w:rPr>
        <w:t xml:space="preserve">HTML, CSS, </w:t>
      </w:r>
      <w:r w:rsidR="007D0DC8" w:rsidRPr="00973545">
        <w:rPr>
          <w:b/>
          <w:szCs w:val="20"/>
        </w:rPr>
        <w:t>JavaScript</w:t>
      </w:r>
      <w:r w:rsidRPr="00973545">
        <w:rPr>
          <w:b/>
          <w:szCs w:val="20"/>
        </w:rPr>
        <w:t>,</w:t>
      </w:r>
      <w:r w:rsidRPr="001D7F49">
        <w:rPr>
          <w:bCs/>
          <w:szCs w:val="20"/>
        </w:rPr>
        <w:t xml:space="preserve"> focusing on enhancing user journeys and optimizing visual design for both web and mobile environments.</w:t>
      </w:r>
    </w:p>
    <w:p w14:paraId="66CC2D4E" w14:textId="49CF8DE7" w:rsidR="00A43B93" w:rsidRPr="00A43B93" w:rsidRDefault="00A43B93" w:rsidP="00A43B93">
      <w:pPr>
        <w:pStyle w:val="ListParagraph"/>
        <w:numPr>
          <w:ilvl w:val="0"/>
          <w:numId w:val="13"/>
        </w:numPr>
        <w:ind w:left="720"/>
        <w:rPr>
          <w:bCs/>
          <w:szCs w:val="20"/>
        </w:rPr>
      </w:pPr>
      <w:r w:rsidRPr="00A43B93">
        <w:rPr>
          <w:bCs/>
          <w:szCs w:val="20"/>
        </w:rPr>
        <w:t xml:space="preserve">Ensured </w:t>
      </w:r>
      <w:r w:rsidRPr="00A43B93">
        <w:rPr>
          <w:b/>
          <w:bCs/>
          <w:szCs w:val="20"/>
        </w:rPr>
        <w:t>ADA/WCAG compliance</w:t>
      </w:r>
      <w:r w:rsidRPr="00A43B93">
        <w:rPr>
          <w:bCs/>
          <w:szCs w:val="20"/>
        </w:rPr>
        <w:t xml:space="preserve"> through accessible design principles—implementing proper color contrast, keyboard navigation, and semantic markup to deliver inclusive, user-friendly digital experiences.</w:t>
      </w:r>
    </w:p>
    <w:p w14:paraId="41F2EFC3" w14:textId="6A1109AB" w:rsidR="00A43B93" w:rsidRPr="00A43B93" w:rsidRDefault="00A43B93" w:rsidP="00A43B93">
      <w:pPr>
        <w:pStyle w:val="ListParagraph"/>
        <w:numPr>
          <w:ilvl w:val="0"/>
          <w:numId w:val="13"/>
        </w:numPr>
        <w:ind w:left="720"/>
        <w:rPr>
          <w:bCs/>
          <w:szCs w:val="20"/>
        </w:rPr>
      </w:pPr>
      <w:r w:rsidRPr="00A43B93">
        <w:rPr>
          <w:bCs/>
          <w:szCs w:val="20"/>
        </w:rPr>
        <w:t xml:space="preserve">Collaborated with </w:t>
      </w:r>
      <w:r w:rsidRPr="00A43B93">
        <w:rPr>
          <w:b/>
          <w:bCs/>
          <w:szCs w:val="20"/>
        </w:rPr>
        <w:t xml:space="preserve">UX designers, </w:t>
      </w:r>
      <w:r w:rsidR="006B7FF3">
        <w:rPr>
          <w:b/>
          <w:bCs/>
          <w:szCs w:val="20"/>
        </w:rPr>
        <w:t xml:space="preserve">back-end </w:t>
      </w:r>
      <w:r w:rsidRPr="00A43B93">
        <w:rPr>
          <w:b/>
          <w:bCs/>
          <w:szCs w:val="20"/>
        </w:rPr>
        <w:t>developers, compliance teams, and product owners</w:t>
      </w:r>
      <w:r w:rsidRPr="00A43B93">
        <w:rPr>
          <w:bCs/>
          <w:szCs w:val="20"/>
        </w:rPr>
        <w:t xml:space="preserve"> to design and implement user-centric solutions that align with banking security, regulatory, and usability standards.</w:t>
      </w:r>
    </w:p>
    <w:p w14:paraId="1FE4F14C" w14:textId="77777777" w:rsidR="00A43B93" w:rsidRPr="00A43B93" w:rsidRDefault="00A43B93" w:rsidP="00A43B93">
      <w:pPr>
        <w:pStyle w:val="ListParagraph"/>
        <w:numPr>
          <w:ilvl w:val="0"/>
          <w:numId w:val="13"/>
        </w:numPr>
        <w:ind w:left="720"/>
        <w:rPr>
          <w:bCs/>
          <w:szCs w:val="20"/>
        </w:rPr>
      </w:pPr>
      <w:r w:rsidRPr="00A43B93">
        <w:rPr>
          <w:b/>
          <w:bCs/>
          <w:szCs w:val="20"/>
        </w:rPr>
        <w:t>Skilled in core and digital banking platforms</w:t>
      </w:r>
      <w:r w:rsidRPr="00A43B93">
        <w:rPr>
          <w:bCs/>
          <w:szCs w:val="20"/>
        </w:rPr>
        <w:t xml:space="preserve"> including </w:t>
      </w:r>
      <w:r w:rsidRPr="00A43B93">
        <w:rPr>
          <w:b/>
          <w:bCs/>
          <w:szCs w:val="20"/>
        </w:rPr>
        <w:t>Fiserv, Encore, and Imprivata</w:t>
      </w:r>
      <w:r w:rsidRPr="00A43B93">
        <w:rPr>
          <w:bCs/>
          <w:szCs w:val="20"/>
        </w:rPr>
        <w:t>, contributing to UI enhancements that improved system efficiency and end-user experience.</w:t>
      </w:r>
    </w:p>
    <w:p w14:paraId="2D09A1D7" w14:textId="77777777" w:rsidR="00A43B93" w:rsidRPr="00A43B93" w:rsidRDefault="00A43B93" w:rsidP="00A43B93">
      <w:pPr>
        <w:pStyle w:val="ListParagraph"/>
        <w:numPr>
          <w:ilvl w:val="0"/>
          <w:numId w:val="13"/>
        </w:numPr>
        <w:ind w:left="720"/>
        <w:rPr>
          <w:bCs/>
          <w:szCs w:val="20"/>
        </w:rPr>
      </w:pPr>
      <w:r w:rsidRPr="00A43B93">
        <w:rPr>
          <w:bCs/>
          <w:szCs w:val="20"/>
        </w:rPr>
        <w:t xml:space="preserve">Applied a strong understanding of </w:t>
      </w:r>
      <w:r w:rsidRPr="00A43B93">
        <w:rPr>
          <w:b/>
          <w:bCs/>
          <w:szCs w:val="20"/>
        </w:rPr>
        <w:t>banking compliance and regulatory frameworks</w:t>
      </w:r>
      <w:r w:rsidRPr="00A43B93">
        <w:rPr>
          <w:bCs/>
          <w:szCs w:val="20"/>
        </w:rPr>
        <w:t xml:space="preserve">—including </w:t>
      </w:r>
      <w:r w:rsidRPr="00A43B93">
        <w:rPr>
          <w:b/>
          <w:bCs/>
          <w:szCs w:val="20"/>
        </w:rPr>
        <w:t>KYC, AML, OFAC, Reg E, Reg CC, and GLBA</w:t>
      </w:r>
      <w:r w:rsidRPr="00A43B93">
        <w:rPr>
          <w:bCs/>
          <w:szCs w:val="20"/>
        </w:rPr>
        <w:t>—to design secure, compliant, and transparent user flows.</w:t>
      </w:r>
    </w:p>
    <w:p w14:paraId="6592758B" w14:textId="77777777" w:rsidR="00A43B93" w:rsidRPr="00A43B93" w:rsidRDefault="00A43B93" w:rsidP="00A43B93">
      <w:pPr>
        <w:pStyle w:val="ListParagraph"/>
        <w:numPr>
          <w:ilvl w:val="0"/>
          <w:numId w:val="13"/>
        </w:numPr>
        <w:ind w:left="720"/>
        <w:rPr>
          <w:bCs/>
          <w:szCs w:val="20"/>
        </w:rPr>
      </w:pPr>
      <w:r w:rsidRPr="00A43B93">
        <w:rPr>
          <w:bCs/>
          <w:szCs w:val="20"/>
        </w:rPr>
        <w:t xml:space="preserve">Participated in </w:t>
      </w:r>
      <w:r w:rsidRPr="00A43B93">
        <w:rPr>
          <w:b/>
          <w:bCs/>
          <w:szCs w:val="20"/>
        </w:rPr>
        <w:t>software upgrades, system testing, and digital banking rollouts</w:t>
      </w:r>
      <w:r w:rsidRPr="00A43B93">
        <w:rPr>
          <w:bCs/>
          <w:szCs w:val="20"/>
        </w:rPr>
        <w:t>, partnering with IT and compliance teams to ensure seamless UI transitions and improved application performance.</w:t>
      </w:r>
    </w:p>
    <w:p w14:paraId="3EB4376E" w14:textId="77777777" w:rsidR="00A43B93" w:rsidRPr="00A43B93" w:rsidRDefault="00A43B93" w:rsidP="00A43B93">
      <w:pPr>
        <w:pStyle w:val="ListParagraph"/>
        <w:numPr>
          <w:ilvl w:val="0"/>
          <w:numId w:val="13"/>
        </w:numPr>
        <w:ind w:left="720"/>
        <w:rPr>
          <w:bCs/>
          <w:szCs w:val="20"/>
        </w:rPr>
      </w:pPr>
      <w:r w:rsidRPr="00A43B93">
        <w:rPr>
          <w:bCs/>
          <w:szCs w:val="20"/>
        </w:rPr>
        <w:t xml:space="preserve">Conducted </w:t>
      </w:r>
      <w:r w:rsidRPr="00A43B93">
        <w:rPr>
          <w:b/>
          <w:bCs/>
          <w:szCs w:val="20"/>
        </w:rPr>
        <w:t>usability testing, A/B testing, and iterative design reviews</w:t>
      </w:r>
      <w:r w:rsidRPr="00A43B93">
        <w:rPr>
          <w:bCs/>
          <w:szCs w:val="20"/>
        </w:rPr>
        <w:t xml:space="preserve"> to validate design choices and optimize customer engagement.</w:t>
      </w:r>
    </w:p>
    <w:p w14:paraId="22BF39F3" w14:textId="77777777" w:rsidR="00A43B93" w:rsidRPr="00A43B93" w:rsidRDefault="00A43B93" w:rsidP="00A43B93">
      <w:pPr>
        <w:pStyle w:val="ListParagraph"/>
        <w:numPr>
          <w:ilvl w:val="0"/>
          <w:numId w:val="13"/>
        </w:numPr>
        <w:ind w:left="720"/>
        <w:rPr>
          <w:bCs/>
          <w:szCs w:val="20"/>
        </w:rPr>
      </w:pPr>
      <w:r w:rsidRPr="00A43B93">
        <w:rPr>
          <w:bCs/>
          <w:szCs w:val="20"/>
        </w:rPr>
        <w:t xml:space="preserve">Delivered </w:t>
      </w:r>
      <w:r w:rsidRPr="00A43B93">
        <w:rPr>
          <w:b/>
          <w:bCs/>
          <w:szCs w:val="20"/>
        </w:rPr>
        <w:t>responsive and accessible UI designs</w:t>
      </w:r>
      <w:r w:rsidRPr="00A43B93">
        <w:rPr>
          <w:bCs/>
          <w:szCs w:val="20"/>
        </w:rPr>
        <w:t xml:space="preserve"> that adapt fluidly across devices, enhancing accessibility and improving overall customer satisfaction.</w:t>
      </w:r>
    </w:p>
    <w:p w14:paraId="6B5CDA69" w14:textId="6176F397" w:rsidR="00A43B93" w:rsidRDefault="00A43B93" w:rsidP="00A43B93">
      <w:pPr>
        <w:pStyle w:val="ListParagraph"/>
        <w:numPr>
          <w:ilvl w:val="0"/>
          <w:numId w:val="13"/>
        </w:numPr>
        <w:ind w:left="720"/>
        <w:rPr>
          <w:bCs/>
          <w:szCs w:val="20"/>
        </w:rPr>
      </w:pPr>
      <w:r w:rsidRPr="00A43B93">
        <w:rPr>
          <w:bCs/>
          <w:szCs w:val="20"/>
        </w:rPr>
        <w:t xml:space="preserve">Skilled in </w:t>
      </w:r>
      <w:r w:rsidR="00265F50" w:rsidRPr="00265F50">
        <w:rPr>
          <w:b/>
          <w:szCs w:val="20"/>
        </w:rPr>
        <w:t>retail</w:t>
      </w:r>
      <w:r w:rsidR="00265F50">
        <w:rPr>
          <w:bCs/>
          <w:szCs w:val="20"/>
        </w:rPr>
        <w:t xml:space="preserve"> </w:t>
      </w:r>
      <w:r>
        <w:rPr>
          <w:b/>
          <w:bCs/>
          <w:szCs w:val="20"/>
        </w:rPr>
        <w:t>employee</w:t>
      </w:r>
      <w:r w:rsidRPr="00A43B93">
        <w:rPr>
          <w:b/>
          <w:bCs/>
          <w:szCs w:val="20"/>
        </w:rPr>
        <w:t xml:space="preserve"> </w:t>
      </w:r>
      <w:r>
        <w:rPr>
          <w:b/>
          <w:bCs/>
          <w:szCs w:val="20"/>
        </w:rPr>
        <w:t>training</w:t>
      </w:r>
      <w:r w:rsidRPr="00A43B93">
        <w:rPr>
          <w:b/>
          <w:bCs/>
          <w:szCs w:val="20"/>
        </w:rPr>
        <w:t>, process improvement, and cross-functional collaboration</w:t>
      </w:r>
      <w:r w:rsidRPr="00A43B93">
        <w:rPr>
          <w:bCs/>
          <w:szCs w:val="20"/>
        </w:rPr>
        <w:t>, driving better user adoption, streamlined workflows, and higher service quality.</w:t>
      </w:r>
    </w:p>
    <w:p w14:paraId="7818B4BE" w14:textId="77777777" w:rsidR="00A43B93" w:rsidRPr="00A43B93" w:rsidRDefault="00A43B93" w:rsidP="00A43B93">
      <w:pPr>
        <w:pStyle w:val="ListParagraph"/>
        <w:rPr>
          <w:bCs/>
          <w:szCs w:val="20"/>
        </w:rPr>
      </w:pPr>
    </w:p>
    <w:p w14:paraId="279246C4" w14:textId="0ACF7CEE" w:rsidR="00CA0B1C" w:rsidRDefault="00B97ECF" w:rsidP="00A43B93">
      <w:pPr>
        <w:spacing w:before="100" w:beforeAutospacing="1" w:after="100" w:afterAutospacing="1"/>
      </w:pPr>
      <w:r w:rsidRPr="00A43B93">
        <w:rPr>
          <w:b/>
          <w:bCs/>
        </w:rPr>
        <w:t>Skills Used:</w:t>
      </w:r>
      <w:r w:rsidRPr="00B97ECF">
        <w:t xml:space="preserve"> Fiserv, Encore, Imprivata, Regulatory Compliance (KYC, AML, OFAC, Reg E, Reg CC, GLBA), Fraud Prevention &amp; Risk Mitigation, Process Improvement &amp; Workflow Optimization, Cross-Functional Collaborati</w:t>
      </w:r>
      <w:r w:rsidR="00A171B1">
        <w:t>on</w:t>
      </w:r>
      <w:r w:rsidRPr="00B97ECF">
        <w:t>, Problem-Solving &amp; Analytical Thinking</w:t>
      </w:r>
      <w:r w:rsidR="006B7FF3">
        <w:t>.</w:t>
      </w:r>
    </w:p>
    <w:p w14:paraId="0C961495" w14:textId="77777777" w:rsidR="00E40D21" w:rsidRPr="00CA0B1C" w:rsidRDefault="00E40D21" w:rsidP="00CA0B1C"/>
    <w:p w14:paraId="188DAC67" w14:textId="63073D28" w:rsidR="008B40D0" w:rsidRDefault="00525C0E" w:rsidP="00FB5377">
      <w:pPr>
        <w:pStyle w:val="Heading2"/>
      </w:pPr>
      <w:r w:rsidRPr="00525C0E">
        <w:rPr>
          <w:rFonts w:ascii="Gill Sans Nova" w:hAnsi="Gill Sans Nova"/>
          <w:b/>
          <w:caps/>
        </w:rPr>
        <w:t xml:space="preserve">Full-Stack Web Developer, </w:t>
      </w:r>
      <w:r w:rsidR="00522146">
        <w:rPr>
          <w:rFonts w:ascii="Gill Sans Nova" w:hAnsi="Gill Sans Nova"/>
          <w:b/>
          <w:caps/>
        </w:rPr>
        <w:t>Data Analyst</w:t>
      </w:r>
      <w:r>
        <w:rPr>
          <w:rFonts w:ascii="Gill Sans Nova" w:hAnsi="Gill Sans Nova"/>
          <w:b/>
          <w:caps/>
        </w:rPr>
        <w:t xml:space="preserve"> </w:t>
      </w:r>
      <w:r w:rsidR="008B40D0" w:rsidRPr="00FB5377">
        <w:t xml:space="preserve">| </w:t>
      </w:r>
      <w:r w:rsidRPr="00525C0E">
        <w:t>Changing the Present | NYC, USA</w:t>
      </w:r>
      <w:r w:rsidR="008B40D0" w:rsidRPr="00FB5377">
        <w:tab/>
      </w:r>
      <w:r>
        <w:t>Nov 2020</w:t>
      </w:r>
      <w:r w:rsidR="008B40D0" w:rsidRPr="00FB5377">
        <w:t xml:space="preserve"> – </w:t>
      </w:r>
      <w:r w:rsidR="00677798">
        <w:t>Aug</w:t>
      </w:r>
      <w:r w:rsidR="00CA0B1C">
        <w:t xml:space="preserve"> 2025</w:t>
      </w:r>
    </w:p>
    <w:p w14:paraId="535CC309" w14:textId="77777777" w:rsidR="003F0A88" w:rsidRPr="003F0A88" w:rsidRDefault="003F0A88" w:rsidP="003F0A88"/>
    <w:p w14:paraId="609FEDF4" w14:textId="5F4B982A" w:rsidR="0006006C" w:rsidRPr="0006006C" w:rsidRDefault="0006006C" w:rsidP="0006006C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</w:pPr>
      <w:r w:rsidRPr="0006006C">
        <w:t>Developed and maintained an e-commerce website (</w:t>
      </w:r>
      <w:hyperlink r:id="rId13" w:history="1">
        <w:r w:rsidRPr="0006006C">
          <w:rPr>
            <w:rStyle w:val="Hyperlink"/>
          </w:rPr>
          <w:t>changingthepresent.org</w:t>
        </w:r>
      </w:hyperlink>
      <w:r w:rsidRPr="0006006C">
        <w:t xml:space="preserve">) using </w:t>
      </w:r>
      <w:r w:rsidRPr="0006006C">
        <w:rPr>
          <w:b/>
          <w:bCs/>
        </w:rPr>
        <w:t xml:space="preserve">C#, ASP.NET, HTML, CSS, JavaScript, </w:t>
      </w:r>
      <w:r>
        <w:rPr>
          <w:b/>
          <w:bCs/>
        </w:rPr>
        <w:t>My</w:t>
      </w:r>
      <w:r w:rsidRPr="0006006C">
        <w:rPr>
          <w:b/>
          <w:bCs/>
        </w:rPr>
        <w:t>SQL, and Bootstrap</w:t>
      </w:r>
      <w:r w:rsidRPr="0006006C">
        <w:t>.</w:t>
      </w:r>
    </w:p>
    <w:p w14:paraId="19357F5C" w14:textId="77777777" w:rsidR="0006006C" w:rsidRDefault="0006006C" w:rsidP="0006006C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</w:pPr>
      <w:r w:rsidRPr="0006006C">
        <w:t xml:space="preserve">Utilized </w:t>
      </w:r>
      <w:r w:rsidRPr="0006006C">
        <w:rPr>
          <w:b/>
          <w:bCs/>
        </w:rPr>
        <w:t>Git</w:t>
      </w:r>
      <w:r w:rsidRPr="0006006C">
        <w:t xml:space="preserve"> for version control, ensuring smooth collaboration within the development team.</w:t>
      </w:r>
    </w:p>
    <w:p w14:paraId="1364BD0F" w14:textId="77777777" w:rsidR="0006006C" w:rsidRDefault="0006006C" w:rsidP="0006006C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</w:pPr>
      <w:r w:rsidRPr="0006006C">
        <w:t xml:space="preserve">Implemented </w:t>
      </w:r>
      <w:r w:rsidRPr="0006006C">
        <w:rPr>
          <w:b/>
          <w:bCs/>
        </w:rPr>
        <w:t>Python-based web scraping</w:t>
      </w:r>
      <w:r w:rsidRPr="0006006C">
        <w:t xml:space="preserve"> using </w:t>
      </w:r>
      <w:proofErr w:type="spellStart"/>
      <w:r w:rsidRPr="0006006C">
        <w:rPr>
          <w:b/>
          <w:bCs/>
        </w:rPr>
        <w:t>BeautifulSoup</w:t>
      </w:r>
      <w:proofErr w:type="spellEnd"/>
      <w:r w:rsidRPr="0006006C">
        <w:rPr>
          <w:b/>
          <w:bCs/>
        </w:rPr>
        <w:t xml:space="preserve"> and Requests</w:t>
      </w:r>
      <w:r w:rsidRPr="0006006C">
        <w:t xml:space="preserve"> for data extraction, automation, and analysis.</w:t>
      </w:r>
    </w:p>
    <w:p w14:paraId="3FC69C8D" w14:textId="72C6F7F7" w:rsidR="005C17C3" w:rsidRPr="0006006C" w:rsidRDefault="005C17C3" w:rsidP="005C17C3">
      <w:pPr>
        <w:pStyle w:val="ListBullet"/>
        <w:numPr>
          <w:ilvl w:val="0"/>
          <w:numId w:val="4"/>
        </w:numPr>
      </w:pPr>
      <w:r w:rsidRPr="003C3BE5">
        <w:t xml:space="preserve">Conducted </w:t>
      </w:r>
      <w:r w:rsidRPr="003C3BE5">
        <w:rPr>
          <w:b/>
          <w:bCs/>
        </w:rPr>
        <w:t>code reviews</w:t>
      </w:r>
      <w:r w:rsidRPr="003C3BE5">
        <w:t xml:space="preserve"> and performed </w:t>
      </w:r>
      <w:r w:rsidRPr="003C3BE5">
        <w:rPr>
          <w:b/>
          <w:bCs/>
        </w:rPr>
        <w:t>debugging</w:t>
      </w:r>
      <w:r w:rsidRPr="003C3BE5">
        <w:t xml:space="preserve"> using </w:t>
      </w:r>
      <w:r w:rsidRPr="003C3BE5">
        <w:rPr>
          <w:b/>
          <w:bCs/>
        </w:rPr>
        <w:t>Visual Studio</w:t>
      </w:r>
      <w:r w:rsidRPr="003C3BE5">
        <w:t xml:space="preserve"> to identify and resolve front-end issues, ensuring high-quality deliverables and adherence to coding standards.</w:t>
      </w:r>
    </w:p>
    <w:p w14:paraId="1AB5B182" w14:textId="4FA086C9" w:rsidR="0006006C" w:rsidRPr="0006006C" w:rsidRDefault="0006006C" w:rsidP="0006006C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</w:pPr>
      <w:r w:rsidRPr="0006006C">
        <w:t xml:space="preserve">Utilized </w:t>
      </w:r>
      <w:r w:rsidRPr="0006006C">
        <w:rPr>
          <w:b/>
          <w:bCs/>
        </w:rPr>
        <w:t xml:space="preserve">Excel and </w:t>
      </w:r>
      <w:r>
        <w:rPr>
          <w:b/>
          <w:bCs/>
        </w:rPr>
        <w:t>My</w:t>
      </w:r>
      <w:r w:rsidRPr="0006006C">
        <w:rPr>
          <w:b/>
          <w:bCs/>
        </w:rPr>
        <w:t>SQL</w:t>
      </w:r>
      <w:r w:rsidRPr="0006006C">
        <w:t xml:space="preserve"> for </w:t>
      </w:r>
      <w:r w:rsidRPr="0006006C">
        <w:rPr>
          <w:b/>
          <w:bCs/>
        </w:rPr>
        <w:t>data processing, visualization, and business intelligence reporting</w:t>
      </w:r>
      <w:r w:rsidRPr="0006006C">
        <w:t>, improving data-driven decision-making.</w:t>
      </w:r>
    </w:p>
    <w:p w14:paraId="1BA4913E" w14:textId="50707815" w:rsidR="0006006C" w:rsidRDefault="0006006C" w:rsidP="0006006C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</w:pPr>
      <w:r>
        <w:t>Used</w:t>
      </w:r>
      <w:r w:rsidRPr="0006006C">
        <w:t xml:space="preserve"> </w:t>
      </w:r>
      <w:r w:rsidRPr="0006006C">
        <w:rPr>
          <w:b/>
          <w:bCs/>
        </w:rPr>
        <w:t>Power BI</w:t>
      </w:r>
      <w:r w:rsidRPr="0006006C">
        <w:t xml:space="preserve"> to create interactive dashboards for insight into business performance.</w:t>
      </w:r>
    </w:p>
    <w:p w14:paraId="728C8429" w14:textId="6C05C7D6" w:rsidR="0006006C" w:rsidRDefault="0006006C" w:rsidP="0006006C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</w:pPr>
      <w:r w:rsidRPr="0006006C">
        <w:lastRenderedPageBreak/>
        <w:t xml:space="preserve">Performed </w:t>
      </w:r>
      <w:r w:rsidRPr="0006006C">
        <w:rPr>
          <w:b/>
          <w:bCs/>
        </w:rPr>
        <w:t xml:space="preserve">unit testing, </w:t>
      </w:r>
      <w:r w:rsidR="00B630EE">
        <w:rPr>
          <w:b/>
          <w:bCs/>
        </w:rPr>
        <w:t>i</w:t>
      </w:r>
      <w:r w:rsidR="00B630EE" w:rsidRPr="00B630EE">
        <w:rPr>
          <w:b/>
          <w:bCs/>
        </w:rPr>
        <w:t xml:space="preserve">ntegration </w:t>
      </w:r>
      <w:r w:rsidR="00B630EE">
        <w:rPr>
          <w:b/>
          <w:bCs/>
        </w:rPr>
        <w:t>t</w:t>
      </w:r>
      <w:r w:rsidR="00B630EE" w:rsidRPr="00B630EE">
        <w:rPr>
          <w:b/>
          <w:bCs/>
        </w:rPr>
        <w:t>esting</w:t>
      </w:r>
      <w:r w:rsidRPr="0006006C">
        <w:rPr>
          <w:b/>
          <w:bCs/>
        </w:rPr>
        <w:t>,</w:t>
      </w:r>
      <w:r w:rsidR="00B630EE">
        <w:rPr>
          <w:b/>
          <w:bCs/>
        </w:rPr>
        <w:t xml:space="preserve"> s</w:t>
      </w:r>
      <w:r w:rsidR="00B630EE" w:rsidRPr="00B630EE">
        <w:rPr>
          <w:b/>
          <w:bCs/>
        </w:rPr>
        <w:t xml:space="preserve">ystem </w:t>
      </w:r>
      <w:r w:rsidR="00B630EE">
        <w:rPr>
          <w:b/>
          <w:bCs/>
        </w:rPr>
        <w:t>t</w:t>
      </w:r>
      <w:r w:rsidR="00B630EE" w:rsidRPr="00B630EE">
        <w:rPr>
          <w:b/>
          <w:bCs/>
        </w:rPr>
        <w:t>esting</w:t>
      </w:r>
      <w:r w:rsidR="00B630EE">
        <w:rPr>
          <w:b/>
          <w:bCs/>
        </w:rPr>
        <w:t>,</w:t>
      </w:r>
      <w:r w:rsidRPr="0006006C">
        <w:rPr>
          <w:b/>
          <w:bCs/>
        </w:rPr>
        <w:t xml:space="preserve"> cross-browser testing, regression testing</w:t>
      </w:r>
      <w:r w:rsidR="00B630EE">
        <w:rPr>
          <w:b/>
          <w:bCs/>
        </w:rPr>
        <w:t xml:space="preserve"> and u</w:t>
      </w:r>
      <w:r w:rsidR="00B630EE" w:rsidRPr="00B630EE">
        <w:rPr>
          <w:b/>
          <w:bCs/>
        </w:rPr>
        <w:t xml:space="preserve">ser </w:t>
      </w:r>
      <w:r w:rsidR="00B630EE">
        <w:rPr>
          <w:b/>
          <w:bCs/>
        </w:rPr>
        <w:t>a</w:t>
      </w:r>
      <w:r w:rsidR="00B630EE" w:rsidRPr="00B630EE">
        <w:rPr>
          <w:b/>
          <w:bCs/>
        </w:rPr>
        <w:t xml:space="preserve">cceptance </w:t>
      </w:r>
      <w:r w:rsidR="00B630EE">
        <w:rPr>
          <w:b/>
          <w:bCs/>
        </w:rPr>
        <w:t>t</w:t>
      </w:r>
      <w:r w:rsidR="00B630EE" w:rsidRPr="00B630EE">
        <w:rPr>
          <w:b/>
          <w:bCs/>
        </w:rPr>
        <w:t>esting (UAT</w:t>
      </w:r>
      <w:r w:rsidR="00B630EE">
        <w:rPr>
          <w:b/>
          <w:bCs/>
        </w:rPr>
        <w:t>)</w:t>
      </w:r>
      <w:r w:rsidRPr="0006006C">
        <w:t xml:space="preserve"> to ensure software reliability.</w:t>
      </w:r>
    </w:p>
    <w:p w14:paraId="2CA49D1B" w14:textId="3ABC6437" w:rsidR="00492D9A" w:rsidRPr="00492D9A" w:rsidRDefault="00492D9A" w:rsidP="00492D9A">
      <w:pPr>
        <w:pStyle w:val="ListParagraph"/>
        <w:numPr>
          <w:ilvl w:val="0"/>
          <w:numId w:val="4"/>
        </w:numPr>
        <w:shd w:val="clear" w:color="auto" w:fill="FFFFFF"/>
        <w:spacing w:before="0"/>
        <w:rPr>
          <w:rFonts w:eastAsiaTheme="minorHAnsi"/>
          <w:lang w:eastAsia="en-US"/>
        </w:rPr>
      </w:pPr>
      <w:r w:rsidRPr="00492D9A">
        <w:rPr>
          <w:rFonts w:eastAsiaTheme="minorHAnsi"/>
          <w:lang w:eastAsia="en-US"/>
        </w:rPr>
        <w:t>Experience</w:t>
      </w:r>
      <w:r w:rsidR="00790444">
        <w:rPr>
          <w:rFonts w:eastAsiaTheme="minorHAnsi"/>
          <w:lang w:eastAsia="en-US"/>
        </w:rPr>
        <w:t>d</w:t>
      </w:r>
      <w:r w:rsidRPr="00492D9A">
        <w:rPr>
          <w:rFonts w:eastAsiaTheme="minorHAnsi"/>
          <w:lang w:eastAsia="en-US"/>
        </w:rPr>
        <w:t xml:space="preserve"> with </w:t>
      </w:r>
      <w:r w:rsidRPr="00790444">
        <w:rPr>
          <w:rFonts w:eastAsiaTheme="minorHAnsi"/>
          <w:b/>
          <w:bCs/>
          <w:lang w:eastAsia="en-US"/>
        </w:rPr>
        <w:t>relational databases</w:t>
      </w:r>
      <w:r w:rsidRPr="00492D9A">
        <w:rPr>
          <w:rFonts w:eastAsiaTheme="minorHAnsi"/>
          <w:lang w:eastAsia="en-US"/>
        </w:rPr>
        <w:t xml:space="preserve"> and an understanding of </w:t>
      </w:r>
      <w:r w:rsidRPr="00790444">
        <w:rPr>
          <w:rFonts w:eastAsiaTheme="minorHAnsi"/>
          <w:b/>
          <w:bCs/>
          <w:lang w:eastAsia="en-US"/>
        </w:rPr>
        <w:t>data structures</w:t>
      </w:r>
      <w:r w:rsidRPr="00492D9A">
        <w:rPr>
          <w:rFonts w:eastAsiaTheme="minorHAnsi"/>
          <w:lang w:eastAsia="en-US"/>
        </w:rPr>
        <w:t xml:space="preserve"> and </w:t>
      </w:r>
      <w:r w:rsidRPr="00790444">
        <w:rPr>
          <w:rFonts w:eastAsiaTheme="minorHAnsi"/>
          <w:b/>
          <w:bCs/>
          <w:lang w:eastAsia="en-US"/>
        </w:rPr>
        <w:t>algorithms</w:t>
      </w:r>
      <w:r w:rsidRPr="00492D9A">
        <w:rPr>
          <w:rFonts w:eastAsiaTheme="minorHAnsi"/>
          <w:lang w:eastAsia="en-US"/>
        </w:rPr>
        <w:t>.</w:t>
      </w:r>
    </w:p>
    <w:p w14:paraId="422BD193" w14:textId="7C1018AD" w:rsidR="00492D9A" w:rsidRDefault="00790444" w:rsidP="00492D9A">
      <w:pPr>
        <w:pStyle w:val="ListParagraph"/>
        <w:numPr>
          <w:ilvl w:val="0"/>
          <w:numId w:val="4"/>
        </w:numPr>
        <w:shd w:val="clear" w:color="auto" w:fill="FFFFFF"/>
        <w:spacing w:before="0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Used </w:t>
      </w:r>
      <w:r w:rsidR="00492D9A" w:rsidRPr="00790444">
        <w:rPr>
          <w:rFonts w:eastAsiaTheme="minorHAnsi"/>
          <w:b/>
          <w:bCs/>
          <w:lang w:eastAsia="en-US"/>
        </w:rPr>
        <w:t>transactional systems</w:t>
      </w:r>
      <w:r w:rsidR="00492D9A" w:rsidRPr="00492D9A">
        <w:rPr>
          <w:rFonts w:eastAsiaTheme="minorHAnsi"/>
          <w:lang w:eastAsia="en-US"/>
        </w:rPr>
        <w:t xml:space="preserve"> and </w:t>
      </w:r>
      <w:r w:rsidRPr="00790444">
        <w:rPr>
          <w:rFonts w:eastAsiaTheme="minorHAnsi"/>
          <w:b/>
          <w:bCs/>
          <w:lang w:eastAsia="en-US"/>
        </w:rPr>
        <w:t>developed</w:t>
      </w:r>
      <w:r w:rsidR="00492D9A" w:rsidRPr="00790444">
        <w:rPr>
          <w:rFonts w:eastAsiaTheme="minorHAnsi"/>
          <w:b/>
          <w:bCs/>
          <w:lang w:eastAsia="en-US"/>
        </w:rPr>
        <w:t xml:space="preserve"> time-sensitive algorithms</w:t>
      </w:r>
      <w:r w:rsidR="00492D9A" w:rsidRPr="00492D9A">
        <w:rPr>
          <w:rFonts w:eastAsiaTheme="minorHAnsi"/>
          <w:lang w:eastAsia="en-US"/>
        </w:rPr>
        <w:t>.</w:t>
      </w:r>
    </w:p>
    <w:p w14:paraId="6368D25C" w14:textId="182D993A" w:rsidR="00886754" w:rsidRPr="00886754" w:rsidRDefault="00886754" w:rsidP="0088675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Theme="minorHAnsi"/>
          <w:lang w:eastAsia="en-US"/>
        </w:rPr>
      </w:pPr>
      <w:r w:rsidRPr="00886754">
        <w:rPr>
          <w:rFonts w:eastAsiaTheme="minorHAnsi"/>
          <w:lang w:eastAsia="en-US"/>
        </w:rPr>
        <w:t xml:space="preserve">Designed and optimized </w:t>
      </w:r>
      <w:r w:rsidRPr="00886754">
        <w:rPr>
          <w:rFonts w:eastAsiaTheme="minorHAnsi"/>
          <w:b/>
          <w:bCs/>
          <w:lang w:eastAsia="en-US"/>
        </w:rPr>
        <w:t>ETL</w:t>
      </w:r>
      <w:r w:rsidRPr="00886754">
        <w:rPr>
          <w:rFonts w:eastAsiaTheme="minorHAnsi"/>
          <w:lang w:eastAsia="en-US"/>
        </w:rPr>
        <w:t xml:space="preserve"> workflows to automate data extraction, transformation, and </w:t>
      </w:r>
      <w:proofErr w:type="gramStart"/>
      <w:r w:rsidRPr="00886754">
        <w:rPr>
          <w:rFonts w:eastAsiaTheme="minorHAnsi"/>
          <w:lang w:eastAsia="en-US"/>
        </w:rPr>
        <w:t>loading</w:t>
      </w:r>
      <w:proofErr w:type="gramEnd"/>
      <w:r w:rsidRPr="00886754">
        <w:rPr>
          <w:rFonts w:eastAsiaTheme="minorHAnsi"/>
          <w:lang w:eastAsia="en-US"/>
        </w:rPr>
        <w:t xml:space="preserve"> into MySQL databases for reporting and analytics.</w:t>
      </w:r>
    </w:p>
    <w:p w14:paraId="601B8C5C" w14:textId="1BAC4C30" w:rsidR="00886754" w:rsidRDefault="00886754" w:rsidP="0088675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Theme="minorHAnsi"/>
          <w:lang w:eastAsia="en-US"/>
        </w:rPr>
      </w:pPr>
      <w:r w:rsidRPr="00886754">
        <w:rPr>
          <w:rFonts w:eastAsiaTheme="minorHAnsi"/>
          <w:lang w:eastAsia="en-US"/>
        </w:rPr>
        <w:t xml:space="preserve">Created </w:t>
      </w:r>
      <w:r w:rsidRPr="000F6C13">
        <w:rPr>
          <w:rFonts w:eastAsiaTheme="minorHAnsi"/>
          <w:b/>
          <w:bCs/>
          <w:lang w:eastAsia="en-US"/>
        </w:rPr>
        <w:t>stored procedures, views, and indexing strategies</w:t>
      </w:r>
      <w:r w:rsidRPr="00886754">
        <w:rPr>
          <w:rFonts w:eastAsiaTheme="minorHAnsi"/>
          <w:lang w:eastAsia="en-US"/>
        </w:rPr>
        <w:t xml:space="preserve"> to enhance query performance.</w:t>
      </w:r>
    </w:p>
    <w:p w14:paraId="04BE53A9" w14:textId="5DD46C5A" w:rsidR="00886754" w:rsidRPr="00886754" w:rsidRDefault="00886754" w:rsidP="0088675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Theme="minorHAnsi"/>
          <w:lang w:eastAsia="en-US"/>
        </w:rPr>
      </w:pPr>
      <w:r w:rsidRPr="00886754">
        <w:rPr>
          <w:rFonts w:eastAsiaTheme="minorHAnsi"/>
        </w:rPr>
        <w:t xml:space="preserve">Implemented </w:t>
      </w:r>
      <w:r w:rsidRPr="000F6C13">
        <w:rPr>
          <w:rFonts w:eastAsiaTheme="minorHAnsi"/>
          <w:b/>
          <w:bCs/>
        </w:rPr>
        <w:t>database backup and recovery procedures</w:t>
      </w:r>
      <w:r w:rsidRPr="00886754">
        <w:rPr>
          <w:rFonts w:eastAsiaTheme="minorHAnsi"/>
        </w:rPr>
        <w:t>, ensuring data integrity and business continuity.</w:t>
      </w:r>
    </w:p>
    <w:p w14:paraId="099382BF" w14:textId="2DD62F7F" w:rsidR="00B630EE" w:rsidRPr="00B630EE" w:rsidRDefault="0006006C" w:rsidP="00B630EE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</w:pPr>
      <w:r w:rsidRPr="0006006C">
        <w:t xml:space="preserve">Enhanced user experience through </w:t>
      </w:r>
      <w:r w:rsidRPr="0006006C">
        <w:rPr>
          <w:b/>
          <w:bCs/>
        </w:rPr>
        <w:t>responsive design, performance optimization, and seamless navigation</w:t>
      </w:r>
      <w:r w:rsidRPr="0006006C">
        <w:t>, leading to increased engagement and sales.</w:t>
      </w:r>
    </w:p>
    <w:p w14:paraId="70EC64E3" w14:textId="77777777" w:rsidR="003C3BE5" w:rsidRDefault="003C3BE5" w:rsidP="0006006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b/>
          <w:bCs/>
        </w:rPr>
      </w:pPr>
    </w:p>
    <w:p w14:paraId="71002446" w14:textId="117CFD12" w:rsidR="0006006C" w:rsidRDefault="0006006C" w:rsidP="0006006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right="-6"/>
      </w:pPr>
      <w:r>
        <w:rPr>
          <w:b/>
          <w:bCs/>
        </w:rPr>
        <w:t>Skills Used</w:t>
      </w:r>
      <w:r w:rsidRPr="0006006C">
        <w:t xml:space="preserve">: C#, ASP.NET, JavaScript, HTML, CSS, Bootstrap, </w:t>
      </w:r>
      <w:r>
        <w:t>My</w:t>
      </w:r>
      <w:r w:rsidRPr="0006006C">
        <w:t>SQL, Git, IIS, Visual Studio, Python (</w:t>
      </w:r>
      <w:proofErr w:type="spellStart"/>
      <w:r w:rsidRPr="0006006C">
        <w:t>BeautifulSoup</w:t>
      </w:r>
      <w:proofErr w:type="spellEnd"/>
      <w:r w:rsidRPr="0006006C">
        <w:t>, Requests, Pandas, NumPy),</w:t>
      </w:r>
      <w:r w:rsidR="00C417BD">
        <w:t xml:space="preserve"> </w:t>
      </w:r>
      <w:r w:rsidR="00C417BD" w:rsidRPr="00C417BD">
        <w:t>ETL, Query Optimization, Performance Tuning,</w:t>
      </w:r>
      <w:r w:rsidRPr="0006006C">
        <w:t xml:space="preserve"> Excel, Power BI</w:t>
      </w:r>
      <w:r w:rsidR="005C17C3">
        <w:t>, Asana.</w:t>
      </w:r>
    </w:p>
    <w:p w14:paraId="5F6713DD" w14:textId="77777777" w:rsidR="00B630EE" w:rsidRDefault="00B630EE" w:rsidP="0006006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right="-6"/>
      </w:pPr>
    </w:p>
    <w:p w14:paraId="4927905B" w14:textId="4396597C" w:rsidR="008B40D0" w:rsidRDefault="0006006C" w:rsidP="0006006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right="-6"/>
      </w:pPr>
      <w:r w:rsidRPr="0006006C">
        <w:rPr>
          <w:rFonts w:ascii="Gill Sans Nova" w:hAnsi="Gill Sans Nova"/>
          <w:b/>
          <w:caps/>
        </w:rPr>
        <w:t>Front-end Web Developer, Technical Support</w:t>
      </w:r>
      <w:r w:rsidR="00B630EE">
        <w:rPr>
          <w:rFonts w:ascii="Gill Sans Nova" w:hAnsi="Gill Sans Nova"/>
          <w:b/>
          <w:caps/>
        </w:rPr>
        <w:t xml:space="preserve">, Functional Tester, </w:t>
      </w:r>
      <w:r w:rsidRPr="0006006C">
        <w:rPr>
          <w:rFonts w:ascii="Gill Sans Nova" w:hAnsi="Gill Sans Nova"/>
          <w:b/>
          <w:caps/>
        </w:rPr>
        <w:t>Database Management Associate</w:t>
      </w:r>
      <w:r>
        <w:rPr>
          <w:rFonts w:ascii="Gill Sans Nova" w:hAnsi="Gill Sans Nova"/>
          <w:b/>
          <w:caps/>
        </w:rPr>
        <w:t xml:space="preserve"> </w:t>
      </w:r>
      <w:r w:rsidR="008B40D0" w:rsidRPr="00FB5377">
        <w:t xml:space="preserve">| </w:t>
      </w:r>
      <w:r w:rsidR="00B630EE">
        <w:t>Agnik</w:t>
      </w:r>
      <w:r w:rsidR="008B40D0" w:rsidRPr="00FB5377">
        <w:t xml:space="preserve"> | </w:t>
      </w:r>
      <w:r w:rsidR="00B630EE">
        <w:t>Kolkata</w:t>
      </w:r>
      <w:r w:rsidR="00750687" w:rsidRPr="00FB5377">
        <w:t>,</w:t>
      </w:r>
      <w:r w:rsidR="00611E90">
        <w:t xml:space="preserve"> </w:t>
      </w:r>
      <w:r w:rsidR="00B630EE">
        <w:t>India</w:t>
      </w:r>
      <w:r w:rsidR="00B630EE">
        <w:tab/>
      </w:r>
      <w:r w:rsidR="00B630EE">
        <w:tab/>
      </w:r>
      <w:r w:rsidR="00B630EE">
        <w:tab/>
      </w:r>
      <w:r w:rsidR="00B630EE">
        <w:tab/>
      </w:r>
      <w:r w:rsidR="00611E90">
        <w:t xml:space="preserve">            </w:t>
      </w:r>
      <w:r w:rsidR="00B630EE">
        <w:tab/>
      </w:r>
      <w:r w:rsidR="00B630EE">
        <w:tab/>
      </w:r>
      <w:r w:rsidR="00B630EE">
        <w:tab/>
        <w:t xml:space="preserve">            </w:t>
      </w:r>
      <w:r w:rsidR="008B40D0" w:rsidRPr="00FB5377">
        <w:tab/>
      </w:r>
      <w:r w:rsidR="00611E90">
        <w:t xml:space="preserve">   </w:t>
      </w:r>
      <w:r w:rsidR="003C3BE5">
        <w:t xml:space="preserve"> </w:t>
      </w:r>
      <w:r w:rsidR="00611E90">
        <w:t>Arp</w:t>
      </w:r>
      <w:r w:rsidR="008B40D0" w:rsidRPr="00FB5377">
        <w:t xml:space="preserve"> 20</w:t>
      </w:r>
      <w:r w:rsidR="00611E90">
        <w:t>19</w:t>
      </w:r>
      <w:r w:rsidR="008B40D0" w:rsidRPr="00FB5377">
        <w:t xml:space="preserve"> –</w:t>
      </w:r>
      <w:r w:rsidR="00611E90">
        <w:t xml:space="preserve"> </w:t>
      </w:r>
      <w:r w:rsidR="008B40D0" w:rsidRPr="00FB5377">
        <w:t>Dec 20</w:t>
      </w:r>
      <w:r w:rsidR="00611E90">
        <w:t>19</w:t>
      </w:r>
    </w:p>
    <w:p w14:paraId="794F720E" w14:textId="77777777" w:rsidR="003F0A88" w:rsidRPr="0006006C" w:rsidRDefault="003F0A88" w:rsidP="0006006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Gill Sans Nova" w:hAnsi="Gill Sans Nova"/>
          <w:b/>
          <w:caps/>
        </w:rPr>
      </w:pPr>
    </w:p>
    <w:p w14:paraId="6C1648C2" w14:textId="77777777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rPr>
          <w:b/>
          <w:bCs/>
        </w:rPr>
        <w:t>Developed responsive and user-friendly web interfaces</w:t>
      </w:r>
      <w:r w:rsidRPr="003C3BE5">
        <w:t xml:space="preserve"> for </w:t>
      </w:r>
      <w:proofErr w:type="spellStart"/>
      <w:r w:rsidRPr="003C3BE5">
        <w:t>Vyncs</w:t>
      </w:r>
      <w:proofErr w:type="spellEnd"/>
      <w:r w:rsidRPr="003C3BE5">
        <w:t xml:space="preserve"> (</w:t>
      </w:r>
      <w:hyperlink r:id="rId14" w:tgtFrame="_new" w:history="1">
        <w:r w:rsidRPr="003C3BE5">
          <w:rPr>
            <w:rStyle w:val="Hyperlink"/>
          </w:rPr>
          <w:t>vyncs.com</w:t>
        </w:r>
      </w:hyperlink>
      <w:r w:rsidRPr="003C3BE5">
        <w:t xml:space="preserve">) using </w:t>
      </w:r>
      <w:r w:rsidRPr="003C3BE5">
        <w:rPr>
          <w:b/>
          <w:bCs/>
        </w:rPr>
        <w:t>HTML5</w:t>
      </w:r>
      <w:r w:rsidRPr="003C3BE5">
        <w:t xml:space="preserve">, </w:t>
      </w:r>
      <w:r w:rsidRPr="003C3BE5">
        <w:rPr>
          <w:b/>
          <w:bCs/>
        </w:rPr>
        <w:t>CSS3</w:t>
      </w:r>
      <w:r w:rsidRPr="003C3BE5">
        <w:t xml:space="preserve">, and </w:t>
      </w:r>
      <w:r w:rsidRPr="003C3BE5">
        <w:rPr>
          <w:b/>
          <w:bCs/>
        </w:rPr>
        <w:t>JavaScript</w:t>
      </w:r>
      <w:r w:rsidRPr="003C3BE5">
        <w:t>, ensuring cross-browser compatibility and optimization for various devices.</w:t>
      </w:r>
    </w:p>
    <w:p w14:paraId="2DF22F11" w14:textId="29FC18A4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rPr>
          <w:b/>
          <w:bCs/>
        </w:rPr>
        <w:t xml:space="preserve">Collaborated with </w:t>
      </w:r>
      <w:r>
        <w:rPr>
          <w:b/>
          <w:bCs/>
        </w:rPr>
        <w:t xml:space="preserve">UI </w:t>
      </w:r>
      <w:r w:rsidRPr="003C3BE5">
        <w:rPr>
          <w:b/>
          <w:bCs/>
        </w:rPr>
        <w:t>designers and backend developers</w:t>
      </w:r>
      <w:r w:rsidRPr="003C3BE5">
        <w:t xml:space="preserve"> to implement front-end functionality, ensuring seamless integration with </w:t>
      </w:r>
      <w:r w:rsidRPr="003C3BE5">
        <w:rPr>
          <w:b/>
          <w:bCs/>
        </w:rPr>
        <w:t>MySQL</w:t>
      </w:r>
      <w:r w:rsidRPr="003C3BE5">
        <w:t xml:space="preserve"> databases.</w:t>
      </w:r>
    </w:p>
    <w:p w14:paraId="3F046AEE" w14:textId="77777777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t xml:space="preserve">Conducted </w:t>
      </w:r>
      <w:r w:rsidRPr="003C3BE5">
        <w:rPr>
          <w:b/>
          <w:bCs/>
        </w:rPr>
        <w:t>code reviews</w:t>
      </w:r>
      <w:r w:rsidRPr="003C3BE5">
        <w:t xml:space="preserve"> and performed </w:t>
      </w:r>
      <w:r w:rsidRPr="003C3BE5">
        <w:rPr>
          <w:b/>
          <w:bCs/>
        </w:rPr>
        <w:t>debugging</w:t>
      </w:r>
      <w:r w:rsidRPr="003C3BE5">
        <w:t xml:space="preserve"> using </w:t>
      </w:r>
      <w:r w:rsidRPr="003C3BE5">
        <w:rPr>
          <w:b/>
          <w:bCs/>
        </w:rPr>
        <w:t>Visual Studio</w:t>
      </w:r>
      <w:r w:rsidRPr="003C3BE5">
        <w:t xml:space="preserve"> to identify and resolve front-end issues, ensuring high-quality deliverables and adherence to coding standards.</w:t>
      </w:r>
    </w:p>
    <w:p w14:paraId="2786F871" w14:textId="77777777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t xml:space="preserve">Utilized </w:t>
      </w:r>
      <w:r w:rsidRPr="003C3BE5">
        <w:rPr>
          <w:b/>
          <w:bCs/>
        </w:rPr>
        <w:t>Git</w:t>
      </w:r>
      <w:r w:rsidRPr="003C3BE5">
        <w:t xml:space="preserve"> for version control, efficiently managing the codebase and facilitating smooth collaboration across the development team.</w:t>
      </w:r>
    </w:p>
    <w:p w14:paraId="7FF5C191" w14:textId="77777777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t xml:space="preserve">Actively participated in </w:t>
      </w:r>
      <w:r w:rsidRPr="003C3BE5">
        <w:rPr>
          <w:b/>
          <w:bCs/>
        </w:rPr>
        <w:t>agile development processes</w:t>
      </w:r>
      <w:r w:rsidRPr="003C3BE5">
        <w:t xml:space="preserve">, including </w:t>
      </w:r>
      <w:r w:rsidRPr="003C3BE5">
        <w:rPr>
          <w:b/>
          <w:bCs/>
        </w:rPr>
        <w:t>sprint planning</w:t>
      </w:r>
      <w:r w:rsidRPr="003C3BE5">
        <w:t xml:space="preserve">, </w:t>
      </w:r>
      <w:r w:rsidRPr="003C3BE5">
        <w:rPr>
          <w:b/>
          <w:bCs/>
        </w:rPr>
        <w:t>daily stand-ups</w:t>
      </w:r>
      <w:r w:rsidRPr="003C3BE5">
        <w:t xml:space="preserve">, and </w:t>
      </w:r>
      <w:r w:rsidRPr="003C3BE5">
        <w:rPr>
          <w:b/>
          <w:bCs/>
        </w:rPr>
        <w:t>retrospectives</w:t>
      </w:r>
      <w:r w:rsidRPr="003C3BE5">
        <w:t>, contributing to the timely and efficient delivery of projects.</w:t>
      </w:r>
    </w:p>
    <w:p w14:paraId="120FD290" w14:textId="77777777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t xml:space="preserve">Executed </w:t>
      </w:r>
      <w:r w:rsidRPr="003C3BE5">
        <w:rPr>
          <w:b/>
          <w:bCs/>
        </w:rPr>
        <w:t>database maintenance tasks</w:t>
      </w:r>
      <w:r w:rsidRPr="003C3BE5">
        <w:t xml:space="preserve">, including backups, updates, and performance tuning using </w:t>
      </w:r>
      <w:r w:rsidRPr="003C3BE5">
        <w:rPr>
          <w:b/>
          <w:bCs/>
        </w:rPr>
        <w:t>MySQL</w:t>
      </w:r>
      <w:r w:rsidRPr="003C3BE5">
        <w:t>, which resulted in improved system efficiency and reliability.</w:t>
      </w:r>
    </w:p>
    <w:p w14:paraId="16FDCB4D" w14:textId="77777777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t xml:space="preserve">Created and executed </w:t>
      </w:r>
      <w:r w:rsidRPr="003C3BE5">
        <w:rPr>
          <w:b/>
          <w:bCs/>
        </w:rPr>
        <w:t>functional test scripts</w:t>
      </w:r>
      <w:r w:rsidRPr="003C3BE5">
        <w:t xml:space="preserve">, designed </w:t>
      </w:r>
      <w:r w:rsidRPr="003C3BE5">
        <w:rPr>
          <w:b/>
          <w:bCs/>
        </w:rPr>
        <w:t>test scenarios</w:t>
      </w:r>
      <w:r w:rsidRPr="003C3BE5">
        <w:t xml:space="preserve">, and performed </w:t>
      </w:r>
      <w:r w:rsidRPr="003C3BE5">
        <w:rPr>
          <w:b/>
          <w:bCs/>
        </w:rPr>
        <w:t>unit testing</w:t>
      </w:r>
      <w:r w:rsidRPr="003C3BE5">
        <w:t xml:space="preserve">, </w:t>
      </w:r>
      <w:r w:rsidRPr="003C3BE5">
        <w:rPr>
          <w:b/>
          <w:bCs/>
        </w:rPr>
        <w:t>regression testing</w:t>
      </w:r>
      <w:r w:rsidRPr="003C3BE5">
        <w:t xml:space="preserve">, </w:t>
      </w:r>
      <w:r w:rsidRPr="003C3BE5">
        <w:rPr>
          <w:b/>
          <w:bCs/>
        </w:rPr>
        <w:t>cross-browser testing</w:t>
      </w:r>
      <w:r w:rsidRPr="003C3BE5">
        <w:t xml:space="preserve">, and </w:t>
      </w:r>
      <w:r w:rsidRPr="003C3BE5">
        <w:rPr>
          <w:b/>
          <w:bCs/>
        </w:rPr>
        <w:t>mobility testing</w:t>
      </w:r>
      <w:r w:rsidRPr="003C3BE5">
        <w:t xml:space="preserve"> to ensure consistent and optimal performance.</w:t>
      </w:r>
    </w:p>
    <w:p w14:paraId="216CFC9A" w14:textId="77777777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t xml:space="preserve">Managed </w:t>
      </w:r>
      <w:r w:rsidRPr="003C3BE5">
        <w:rPr>
          <w:b/>
          <w:bCs/>
        </w:rPr>
        <w:t>impact analysis</w:t>
      </w:r>
      <w:r w:rsidRPr="003C3BE5">
        <w:t xml:space="preserve">, tracked risks, and produced detailed </w:t>
      </w:r>
      <w:r w:rsidRPr="003C3BE5">
        <w:rPr>
          <w:b/>
          <w:bCs/>
        </w:rPr>
        <w:t>bug reports</w:t>
      </w:r>
      <w:r w:rsidRPr="003C3BE5">
        <w:t xml:space="preserve"> using </w:t>
      </w:r>
      <w:r w:rsidRPr="003C3BE5">
        <w:rPr>
          <w:b/>
          <w:bCs/>
        </w:rPr>
        <w:t>Word</w:t>
      </w:r>
      <w:r w:rsidRPr="003C3BE5">
        <w:t xml:space="preserve"> and </w:t>
      </w:r>
      <w:r w:rsidRPr="003C3BE5">
        <w:rPr>
          <w:b/>
          <w:bCs/>
        </w:rPr>
        <w:t>Excel</w:t>
      </w:r>
      <w:r w:rsidRPr="003C3BE5">
        <w:t>, ensuring clear testing status and resolution of issues to enhance system stability.</w:t>
      </w:r>
    </w:p>
    <w:p w14:paraId="6D235930" w14:textId="77777777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t xml:space="preserve">Designed and developed </w:t>
      </w:r>
      <w:r w:rsidRPr="003C3BE5">
        <w:rPr>
          <w:b/>
          <w:bCs/>
        </w:rPr>
        <w:t>user training documentation</w:t>
      </w:r>
      <w:r w:rsidRPr="003C3BE5">
        <w:t xml:space="preserve"> using </w:t>
      </w:r>
      <w:r w:rsidRPr="003C3BE5">
        <w:rPr>
          <w:b/>
          <w:bCs/>
        </w:rPr>
        <w:t>Word</w:t>
      </w:r>
      <w:r w:rsidRPr="003C3BE5">
        <w:t xml:space="preserve"> and </w:t>
      </w:r>
      <w:r w:rsidRPr="003C3BE5">
        <w:rPr>
          <w:b/>
          <w:bCs/>
        </w:rPr>
        <w:t>PowerPoint</w:t>
      </w:r>
      <w:r w:rsidRPr="003C3BE5">
        <w:t>, enabling stakeholders to effectively utilize the product and its features.</w:t>
      </w:r>
    </w:p>
    <w:p w14:paraId="3E2AED5C" w14:textId="77777777" w:rsidR="003C3BE5" w:rsidRDefault="003C3BE5" w:rsidP="003C3BE5">
      <w:pPr>
        <w:pStyle w:val="ListBullet"/>
        <w:numPr>
          <w:ilvl w:val="0"/>
          <w:numId w:val="0"/>
        </w:numPr>
        <w:rPr>
          <w:b/>
          <w:bCs/>
        </w:rPr>
      </w:pPr>
    </w:p>
    <w:p w14:paraId="7BF81958" w14:textId="016F129D" w:rsidR="00525C0E" w:rsidRPr="005C17C3" w:rsidRDefault="003C3BE5" w:rsidP="00525C0E">
      <w:pPr>
        <w:pStyle w:val="ListBullet"/>
        <w:numPr>
          <w:ilvl w:val="0"/>
          <w:numId w:val="0"/>
        </w:numPr>
      </w:pPr>
      <w:r>
        <w:rPr>
          <w:b/>
          <w:bCs/>
        </w:rPr>
        <w:t>Skills Used</w:t>
      </w:r>
      <w:r w:rsidRPr="003C3BE5">
        <w:rPr>
          <w:b/>
          <w:bCs/>
        </w:rPr>
        <w:t>:</w:t>
      </w:r>
      <w:r w:rsidRPr="003C3BE5">
        <w:t xml:space="preserve"> HTML5, CSS3, JavaScript, SQL, MySQL, Git, Bootstrap, Word, Excel, IIS Manager, Visual Studio, PowerPoint</w:t>
      </w:r>
      <w:r w:rsidR="005C17C3" w:rsidRPr="005C17C3">
        <w:t>, Slack.</w:t>
      </w:r>
    </w:p>
    <w:p w14:paraId="1F5CC57E" w14:textId="77777777" w:rsidR="00F645A4" w:rsidRPr="00864A75" w:rsidRDefault="00F645A4" w:rsidP="00F645A4">
      <w:pPr>
        <w:pStyle w:val="Heading1"/>
        <w:rPr>
          <w:spacing w:val="40"/>
        </w:rPr>
      </w:pPr>
      <w:r w:rsidRPr="00864A75">
        <w:t>Education</w:t>
      </w:r>
    </w:p>
    <w:p w14:paraId="4511421F" w14:textId="77777777" w:rsidR="00F645A4" w:rsidRPr="00681F32" w:rsidRDefault="00F645A4" w:rsidP="00F645A4">
      <w:pPr>
        <w:pStyle w:val="Heading2"/>
      </w:pPr>
      <w:r>
        <w:rPr>
          <w:rStyle w:val="ALLCAPS"/>
        </w:rPr>
        <w:t>Post Graduate Program</w:t>
      </w:r>
      <w:r w:rsidRPr="00681F32">
        <w:t xml:space="preserve"> | </w:t>
      </w:r>
      <w:r>
        <w:t>Data Science</w:t>
      </w:r>
      <w:r w:rsidRPr="00681F32">
        <w:t xml:space="preserve"> | </w:t>
      </w:r>
      <w:r>
        <w:t>Purdue University</w:t>
      </w:r>
      <w:r w:rsidRPr="00681F32">
        <w:tab/>
        <w:t>20</w:t>
      </w:r>
      <w:r>
        <w:t>21</w:t>
      </w:r>
      <w:r w:rsidRPr="00681F32">
        <w:t xml:space="preserve"> – 20</w:t>
      </w:r>
      <w:r>
        <w:t>22</w:t>
      </w:r>
    </w:p>
    <w:p w14:paraId="1F9E84E3" w14:textId="5935BFC0" w:rsidR="00F645A4" w:rsidRDefault="00F645A4" w:rsidP="005C17C3">
      <w:pPr>
        <w:pStyle w:val="Heading2"/>
      </w:pPr>
      <w:r w:rsidRPr="00681F32">
        <w:rPr>
          <w:rStyle w:val="ALLCAPS"/>
        </w:rPr>
        <w:t>Bachelor’s Degree</w:t>
      </w:r>
      <w:r w:rsidRPr="00681F32">
        <w:t xml:space="preserve"> | </w:t>
      </w:r>
      <w:r>
        <w:t>Electrical Engineering</w:t>
      </w:r>
      <w:r w:rsidRPr="00681F32">
        <w:t xml:space="preserve"> | </w:t>
      </w:r>
      <w:r w:rsidRPr="00525C0E">
        <w:t>Narula Institute of Technology</w:t>
      </w:r>
      <w:r>
        <w:t xml:space="preserve"> | MAKAUT (WBUT)</w:t>
      </w:r>
      <w:r w:rsidRPr="00681F32">
        <w:tab/>
      </w:r>
      <w:r>
        <w:t>2015</w:t>
      </w:r>
      <w:r w:rsidRPr="00681F32">
        <w:t xml:space="preserve"> – </w:t>
      </w:r>
      <w:r>
        <w:t>2019</w:t>
      </w:r>
    </w:p>
    <w:p w14:paraId="47BA8A91" w14:textId="77777777" w:rsidR="00525C0E" w:rsidRPr="00FB5377" w:rsidRDefault="00525C0E" w:rsidP="00525C0E">
      <w:pPr>
        <w:pStyle w:val="Heading1"/>
      </w:pPr>
      <w:r w:rsidRPr="00FB5377">
        <w:t>Technical Skills</w:t>
      </w:r>
    </w:p>
    <w:p w14:paraId="77879B21" w14:textId="53EE92C3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rPr>
          <w:b/>
          <w:bCs/>
        </w:rPr>
        <w:t>Programming Languages:</w:t>
      </w:r>
      <w:r w:rsidRPr="003C3BE5">
        <w:t xml:space="preserve"> Python, R, C#, Java, SQL</w:t>
      </w:r>
    </w:p>
    <w:p w14:paraId="2857270B" w14:textId="19D0D1E2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rPr>
          <w:b/>
          <w:bCs/>
        </w:rPr>
        <w:t>Web Technologies:</w:t>
      </w:r>
      <w:r w:rsidRPr="003C3BE5">
        <w:t xml:space="preserve"> HTML, CSS, JavaScript, Bootstrap</w:t>
      </w:r>
    </w:p>
    <w:p w14:paraId="328193C2" w14:textId="34122E7E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rPr>
          <w:b/>
          <w:bCs/>
        </w:rPr>
        <w:t>Data Analysis:</w:t>
      </w:r>
      <w:r w:rsidRPr="003C3BE5">
        <w:t xml:space="preserve"> Python (Pandas, NumPy, Scikit-Learn, Matplotlib), Excel, SQL</w:t>
      </w:r>
    </w:p>
    <w:p w14:paraId="300E4D3F" w14:textId="11FE44FE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rPr>
          <w:b/>
          <w:bCs/>
        </w:rPr>
        <w:t>Data Visualization:</w:t>
      </w:r>
      <w:r w:rsidRPr="003C3BE5">
        <w:t xml:space="preserve"> Tableau, Power BI</w:t>
      </w:r>
    </w:p>
    <w:p w14:paraId="2FB64693" w14:textId="1BC25BE2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rPr>
          <w:b/>
          <w:bCs/>
        </w:rPr>
        <w:t>Database Management:</w:t>
      </w:r>
      <w:r w:rsidRPr="003C3BE5">
        <w:t xml:space="preserve"> Microsoft SQL Server, MySQL</w:t>
      </w:r>
    </w:p>
    <w:p w14:paraId="7EBE4353" w14:textId="1FC72E4C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rPr>
          <w:b/>
          <w:bCs/>
        </w:rPr>
        <w:t>Version Control:</w:t>
      </w:r>
      <w:r w:rsidRPr="003C3BE5">
        <w:t xml:space="preserve"> Git</w:t>
      </w:r>
    </w:p>
    <w:p w14:paraId="6429C3C2" w14:textId="24E3CA20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rPr>
          <w:b/>
          <w:bCs/>
        </w:rPr>
        <w:t>Tools:</w:t>
      </w:r>
      <w:r w:rsidRPr="003C3BE5">
        <w:t xml:space="preserve"> Visual Studio, Microsoft SQL Server, Internet Information Services (IIS) Manager, </w:t>
      </w:r>
      <w:proofErr w:type="spellStart"/>
      <w:r w:rsidRPr="003C3BE5">
        <w:t>Jupyter</w:t>
      </w:r>
      <w:proofErr w:type="spellEnd"/>
      <w:r w:rsidRPr="003C3BE5">
        <w:t xml:space="preserve"> Notebook, Anaconda, Microsoft Word, PowerPoint</w:t>
      </w:r>
    </w:p>
    <w:p w14:paraId="3147C604" w14:textId="75E67417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rPr>
          <w:b/>
          <w:bCs/>
        </w:rPr>
        <w:t>Testing:</w:t>
      </w:r>
      <w:r w:rsidRPr="003C3BE5">
        <w:t xml:space="preserve"> Unit Testing, Regression Testing, Cross-Browser Testing, Mobility Testing</w:t>
      </w:r>
    </w:p>
    <w:p w14:paraId="29844772" w14:textId="4D0A5FF4" w:rsidR="003C3BE5" w:rsidRPr="003C3BE5" w:rsidRDefault="003C3BE5" w:rsidP="003C3BE5">
      <w:pPr>
        <w:pStyle w:val="ListBullet"/>
        <w:numPr>
          <w:ilvl w:val="0"/>
          <w:numId w:val="5"/>
        </w:numPr>
      </w:pPr>
      <w:r w:rsidRPr="003C3BE5">
        <w:rPr>
          <w:b/>
          <w:bCs/>
        </w:rPr>
        <w:lastRenderedPageBreak/>
        <w:t>Statistical Analysis:</w:t>
      </w:r>
      <w:r w:rsidRPr="003C3BE5">
        <w:t xml:space="preserve"> Descriptive Statistical Analysis, Inferential Statistics</w:t>
      </w:r>
    </w:p>
    <w:p w14:paraId="340D3E3D" w14:textId="347A3DBC" w:rsidR="005C17C3" w:rsidRPr="004D5389" w:rsidRDefault="003C3BE5" w:rsidP="004D5389">
      <w:pPr>
        <w:pStyle w:val="ListBullet"/>
        <w:numPr>
          <w:ilvl w:val="0"/>
          <w:numId w:val="5"/>
        </w:numPr>
      </w:pPr>
      <w:r w:rsidRPr="003C3BE5">
        <w:rPr>
          <w:b/>
          <w:bCs/>
        </w:rPr>
        <w:t>Soft Skills:</w:t>
      </w:r>
      <w:r w:rsidRPr="003C3BE5">
        <w:t xml:space="preserve"> Problem-solving, Critical-Thinking, Attention to Detail, Adaptability, Resilience, Communication, Teamwork, Time Management</w:t>
      </w:r>
    </w:p>
    <w:p w14:paraId="514D447C" w14:textId="34F0600D" w:rsidR="005C17C3" w:rsidRDefault="005C17C3" w:rsidP="005C17C3">
      <w:pPr>
        <w:pStyle w:val="Heading1"/>
      </w:pPr>
      <w:r>
        <w:t>Projects</w:t>
      </w:r>
    </w:p>
    <w:p w14:paraId="4535B239" w14:textId="4DFABF68" w:rsidR="005C17C3" w:rsidRPr="005C17C3" w:rsidRDefault="005C17C3" w:rsidP="005C17C3">
      <w:pPr>
        <w:rPr>
          <w:rFonts w:ascii="Gill Sans Nova" w:hAnsi="Gill Sans Nova"/>
          <w:b/>
          <w:bCs/>
          <w:caps/>
          <w:szCs w:val="20"/>
        </w:rPr>
      </w:pPr>
      <w:hyperlink r:id="rId15" w:history="1">
        <w:r w:rsidRPr="00BC60E4">
          <w:rPr>
            <w:rStyle w:val="Hyperlink"/>
            <w:rFonts w:ascii="Gill Sans Nova" w:hAnsi="Gill Sans Nova"/>
            <w:b/>
            <w:bCs/>
            <w:caps/>
            <w:szCs w:val="20"/>
          </w:rPr>
          <w:t>Stock Market Prediction</w:t>
        </w:r>
      </w:hyperlink>
    </w:p>
    <w:p w14:paraId="36011931" w14:textId="14F00D8B" w:rsidR="004D5389" w:rsidRPr="00492D9A" w:rsidRDefault="005C17C3" w:rsidP="005C17C3">
      <w:r w:rsidRPr="005C17C3">
        <w:t xml:space="preserve">This project leverages historical stock data to predict future stock prices. The data is pulled using the </w:t>
      </w:r>
      <w:proofErr w:type="spellStart"/>
      <w:r w:rsidRPr="005C17C3">
        <w:t>yfinance</w:t>
      </w:r>
      <w:proofErr w:type="spellEnd"/>
      <w:r w:rsidRPr="005C17C3">
        <w:t xml:space="preserve"> library, and Python is used for data processing, analysis, and prediction. The goal of this project is to provide an insight into stock price trends using machine learning techniques.</w:t>
      </w:r>
    </w:p>
    <w:p w14:paraId="39210689" w14:textId="3FF5D443" w:rsidR="005C17C3" w:rsidRDefault="005C17C3" w:rsidP="005C17C3">
      <w:r w:rsidRPr="005C17C3">
        <w:rPr>
          <w:b/>
          <w:bCs/>
        </w:rPr>
        <w:t>Skills</w:t>
      </w:r>
      <w:r>
        <w:rPr>
          <w:b/>
          <w:bCs/>
        </w:rPr>
        <w:t xml:space="preserve"> Used</w:t>
      </w:r>
      <w:r w:rsidRPr="005C17C3">
        <w:rPr>
          <w:b/>
          <w:bCs/>
        </w:rPr>
        <w:t>:</w:t>
      </w:r>
      <w:r w:rsidRPr="005C17C3">
        <w:t xml:space="preserve"> Python (Programming Language)</w:t>
      </w:r>
      <w:r>
        <w:t xml:space="preserve">, </w:t>
      </w:r>
      <w:proofErr w:type="spellStart"/>
      <w:r w:rsidRPr="005C17C3">
        <w:t>yfinance</w:t>
      </w:r>
      <w:proofErr w:type="spellEnd"/>
      <w:r>
        <w:t xml:space="preserve">, </w:t>
      </w:r>
      <w:r w:rsidRPr="005C17C3">
        <w:t>NumPy</w:t>
      </w:r>
      <w:r>
        <w:t xml:space="preserve">, </w:t>
      </w:r>
      <w:r w:rsidRPr="005C17C3">
        <w:t>Pandas</w:t>
      </w:r>
      <w:r>
        <w:t xml:space="preserve">, </w:t>
      </w:r>
      <w:r w:rsidRPr="005C17C3">
        <w:t>TensorFlow</w:t>
      </w:r>
      <w:r>
        <w:t xml:space="preserve">, </w:t>
      </w:r>
      <w:r w:rsidRPr="005C17C3">
        <w:t>Scikit-Learn</w:t>
      </w:r>
      <w:r>
        <w:t>,</w:t>
      </w:r>
      <w:r w:rsidRPr="005C17C3">
        <w:t xml:space="preserve"> Seaborn</w:t>
      </w:r>
      <w:r>
        <w:t>,</w:t>
      </w:r>
      <w:r w:rsidRPr="005C17C3">
        <w:t xml:space="preserve"> Matplotlib</w:t>
      </w:r>
      <w:r>
        <w:t>,</w:t>
      </w:r>
      <w:r w:rsidRPr="005C17C3">
        <w:t xml:space="preserve"> Linear Regression</w:t>
      </w:r>
      <w:r w:rsidR="004D5389">
        <w:t xml:space="preserve">, </w:t>
      </w:r>
      <w:proofErr w:type="spellStart"/>
      <w:r w:rsidR="004D5389">
        <w:t>Jupyter</w:t>
      </w:r>
      <w:proofErr w:type="spellEnd"/>
      <w:r w:rsidR="004D5389">
        <w:t xml:space="preserve"> Notebook, </w:t>
      </w:r>
      <w:r w:rsidR="009C229F">
        <w:t>GitHub</w:t>
      </w:r>
      <w:r w:rsidR="004D5389">
        <w:t>, Git</w:t>
      </w:r>
    </w:p>
    <w:p w14:paraId="05DA6FB2" w14:textId="77777777" w:rsidR="005C17C3" w:rsidRDefault="005C17C3" w:rsidP="005C17C3"/>
    <w:p w14:paraId="7F4D8FA6" w14:textId="1F7CC35E" w:rsidR="005C17C3" w:rsidRDefault="005C17C3" w:rsidP="005C17C3">
      <w:pPr>
        <w:rPr>
          <w:rFonts w:ascii="Gill Sans Nova" w:hAnsi="Gill Sans Nova"/>
          <w:b/>
          <w:bCs/>
          <w:caps/>
          <w:szCs w:val="20"/>
        </w:rPr>
      </w:pPr>
      <w:hyperlink r:id="rId16" w:history="1">
        <w:r w:rsidRPr="00BC60E4">
          <w:rPr>
            <w:rStyle w:val="Hyperlink"/>
            <w:rFonts w:ascii="Gill Sans Nova" w:hAnsi="Gill Sans Nova"/>
            <w:b/>
            <w:bCs/>
            <w:caps/>
            <w:szCs w:val="20"/>
          </w:rPr>
          <w:t>Amazon Web Scrapping (Price Tracker)</w:t>
        </w:r>
      </w:hyperlink>
    </w:p>
    <w:p w14:paraId="4E54F046" w14:textId="06C884EC" w:rsidR="004D5389" w:rsidRPr="00492D9A" w:rsidRDefault="004D5389" w:rsidP="00492D9A">
      <w:pPr>
        <w:tabs>
          <w:tab w:val="num" w:pos="720"/>
        </w:tabs>
        <w:rPr>
          <w:rFonts w:ascii="Gill Sans Nova" w:hAnsi="Gill Sans Nova"/>
          <w:b/>
          <w:bCs/>
          <w:caps/>
          <w:szCs w:val="20"/>
        </w:rPr>
      </w:pPr>
      <w:r w:rsidRPr="004D5389">
        <w:t>This project is a web scraping tool that tracks the price of a product on Amazon using its URL. It periodically checks the price over a specified timeframe and sends an email notification when the price drops below a defined threshold.</w:t>
      </w:r>
      <w:r w:rsidRPr="004D5389">
        <w:br/>
      </w:r>
      <w:r w:rsidRPr="004D5389">
        <w:rPr>
          <w:b/>
          <w:bCs/>
        </w:rPr>
        <w:t>How it works:</w:t>
      </w:r>
      <w:r w:rsidRPr="004D5389">
        <w:br/>
      </w:r>
      <w:r>
        <w:t xml:space="preserve">- </w:t>
      </w:r>
      <w:r w:rsidRPr="004D5389">
        <w:t xml:space="preserve">The script fetches the product page and extracts the price using </w:t>
      </w:r>
      <w:proofErr w:type="spellStart"/>
      <w:r w:rsidRPr="004D5389">
        <w:t>BeautifulSoup</w:t>
      </w:r>
      <w:proofErr w:type="spellEnd"/>
      <w:r w:rsidRPr="004D5389">
        <w:t>.</w:t>
      </w:r>
      <w:r w:rsidRPr="004D5389">
        <w:br/>
      </w:r>
      <w:r>
        <w:t xml:space="preserve">- </w:t>
      </w:r>
      <w:r w:rsidRPr="004D5389">
        <w:t>It checks the price at regular intervals (can be scheduled using a task scheduler).</w:t>
      </w:r>
      <w:r w:rsidRPr="004D5389">
        <w:br/>
      </w:r>
      <w:r>
        <w:t>- I</w:t>
      </w:r>
      <w:r w:rsidRPr="004D5389">
        <w:t>f the price falls below the target price, an email notification is sent.</w:t>
      </w:r>
    </w:p>
    <w:p w14:paraId="20B1F8E6" w14:textId="5B80B775" w:rsidR="004D5389" w:rsidRDefault="004D5389" w:rsidP="004D5389">
      <w:r w:rsidRPr="005C17C3">
        <w:rPr>
          <w:b/>
          <w:bCs/>
        </w:rPr>
        <w:t>Skills</w:t>
      </w:r>
      <w:r>
        <w:rPr>
          <w:b/>
          <w:bCs/>
        </w:rPr>
        <w:t xml:space="preserve"> Used</w:t>
      </w:r>
      <w:r w:rsidRPr="005C17C3">
        <w:rPr>
          <w:b/>
          <w:bCs/>
        </w:rPr>
        <w:t>:</w:t>
      </w:r>
      <w:r w:rsidRPr="005C17C3">
        <w:t xml:space="preserve"> </w:t>
      </w:r>
      <w:r w:rsidRPr="004D5389">
        <w:t>Python (Programming Language)</w:t>
      </w:r>
      <w:r>
        <w:t xml:space="preserve">, </w:t>
      </w:r>
      <w:r w:rsidRPr="004D5389">
        <w:t>Beautiful Soup</w:t>
      </w:r>
      <w:r>
        <w:t>,</w:t>
      </w:r>
      <w:r w:rsidRPr="004D5389">
        <w:t xml:space="preserve"> </w:t>
      </w:r>
      <w:proofErr w:type="spellStart"/>
      <w:r w:rsidRPr="004D5389">
        <w:t>smtplib</w:t>
      </w:r>
      <w:proofErr w:type="spellEnd"/>
      <w:r>
        <w:t>,</w:t>
      </w:r>
      <w:r w:rsidRPr="004D5389">
        <w:t xml:space="preserve"> </w:t>
      </w:r>
      <w:proofErr w:type="spellStart"/>
      <w:r w:rsidRPr="004D5389">
        <w:t>dotenv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 Notebook, Git, </w:t>
      </w:r>
      <w:proofErr w:type="spellStart"/>
      <w:r>
        <w:t>Github</w:t>
      </w:r>
      <w:proofErr w:type="spellEnd"/>
    </w:p>
    <w:p w14:paraId="1613B305" w14:textId="77777777" w:rsidR="004D5389" w:rsidRDefault="004D5389" w:rsidP="004D5389"/>
    <w:p w14:paraId="0156B85A" w14:textId="59FB27D6" w:rsidR="00322D9C" w:rsidRDefault="00322D9C" w:rsidP="004D5389">
      <w:pPr>
        <w:tabs>
          <w:tab w:val="num" w:pos="720"/>
        </w:tabs>
        <w:rPr>
          <w:rFonts w:ascii="Gill Sans Nova" w:hAnsi="Gill Sans Nova"/>
          <w:b/>
          <w:bCs/>
          <w:caps/>
          <w:szCs w:val="20"/>
        </w:rPr>
      </w:pPr>
      <w:hyperlink r:id="rId17" w:history="1">
        <w:r w:rsidRPr="00BC60E4">
          <w:rPr>
            <w:rStyle w:val="Hyperlink"/>
            <w:rFonts w:ascii="Gill Sans Nova" w:hAnsi="Gill Sans Nova"/>
            <w:b/>
            <w:bCs/>
            <w:caps/>
            <w:szCs w:val="20"/>
          </w:rPr>
          <w:t>COVID-19 DATA ANALYSIS SQL PROJECT</w:t>
        </w:r>
      </w:hyperlink>
    </w:p>
    <w:p w14:paraId="1D658A8B" w14:textId="557C9046" w:rsidR="00790444" w:rsidRPr="00790444" w:rsidRDefault="004D5389" w:rsidP="00790444">
      <w:pPr>
        <w:tabs>
          <w:tab w:val="num" w:pos="720"/>
        </w:tabs>
      </w:pPr>
      <w:r w:rsidRPr="004D5389">
        <w:t xml:space="preserve">This project involves the analysis of COVID-19 data, including cases, deaths, and vaccinations. The data is sourced from " </w:t>
      </w:r>
      <w:hyperlink r:id="rId18" w:history="1">
        <w:r w:rsidRPr="004D5389">
          <w:rPr>
            <w:rStyle w:val="Hyperlink"/>
          </w:rPr>
          <w:t>Coronavirus (COVID-19) Deaths - Our World in Data</w:t>
        </w:r>
      </w:hyperlink>
      <w:r w:rsidRPr="004D5389">
        <w:t xml:space="preserve"> ", and various queries are used to extract insights on infection rates, death counts, vaccination progress, and more.</w:t>
      </w:r>
    </w:p>
    <w:p w14:paraId="6FE447F7" w14:textId="08DE3AE4" w:rsidR="005C17C3" w:rsidRPr="00864A75" w:rsidRDefault="004D5389" w:rsidP="004D5389">
      <w:pPr>
        <w:tabs>
          <w:tab w:val="num" w:pos="720"/>
          <w:tab w:val="num" w:pos="1440"/>
        </w:tabs>
      </w:pPr>
      <w:r w:rsidRPr="005C17C3">
        <w:rPr>
          <w:b/>
          <w:bCs/>
        </w:rPr>
        <w:t>Skills</w:t>
      </w:r>
      <w:r>
        <w:rPr>
          <w:b/>
          <w:bCs/>
        </w:rPr>
        <w:t xml:space="preserve"> Used</w:t>
      </w:r>
      <w:r w:rsidRPr="005C17C3">
        <w:rPr>
          <w:b/>
          <w:bCs/>
        </w:rPr>
        <w:t>:</w:t>
      </w:r>
      <w:r w:rsidRPr="005C17C3">
        <w:t xml:space="preserve"> </w:t>
      </w:r>
      <w:r w:rsidRPr="004D5389">
        <w:t>Microsoft SQL Server</w:t>
      </w:r>
      <w:r w:rsidR="00AF7639">
        <w:t>,</w:t>
      </w:r>
      <w:r w:rsidRPr="004D5389">
        <w:t xml:space="preserve"> Data Analysis</w:t>
      </w:r>
      <w:r w:rsidR="00AF7639">
        <w:t>,</w:t>
      </w:r>
      <w:r w:rsidRPr="004D5389">
        <w:t xml:space="preserve"> Data Mining</w:t>
      </w:r>
      <w:r w:rsidR="00AF7639">
        <w:t>,</w:t>
      </w:r>
      <w:r w:rsidRPr="004D5389">
        <w:t xml:space="preserve"> Data Cleaning</w:t>
      </w:r>
      <w:r w:rsidR="00AF7639">
        <w:t>,</w:t>
      </w:r>
      <w:r w:rsidRPr="004D5389">
        <w:t xml:space="preserve"> Data Visualization</w:t>
      </w:r>
      <w:r w:rsidR="00AF7639">
        <w:t>,</w:t>
      </w:r>
      <w:r w:rsidRPr="004D5389">
        <w:t xml:space="preserve"> Statistical Data Analysis</w:t>
      </w:r>
      <w:r w:rsidR="00AF7639">
        <w:t xml:space="preserve">, Git, </w:t>
      </w:r>
      <w:r w:rsidR="009C229F">
        <w:t>GitHub</w:t>
      </w:r>
    </w:p>
    <w:p w14:paraId="5D57328B" w14:textId="5E0E04D8" w:rsidR="0035013F" w:rsidRPr="00FB5377" w:rsidRDefault="005C17C3" w:rsidP="00FB5377">
      <w:pPr>
        <w:pStyle w:val="Heading1"/>
      </w:pPr>
      <w:r>
        <w:t>Language</w:t>
      </w:r>
    </w:p>
    <w:p w14:paraId="753ADB67" w14:textId="71BADC66" w:rsidR="009645A0" w:rsidRPr="00864A75" w:rsidRDefault="005C17C3" w:rsidP="00681F32">
      <w:r>
        <w:t>English</w:t>
      </w:r>
      <w:r w:rsidR="002F7C7D">
        <w:t>, Hindi, Bengali</w:t>
      </w:r>
    </w:p>
    <w:sectPr w:rsidR="009645A0" w:rsidRPr="00864A75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9070EC"/>
    <w:multiLevelType w:val="multilevel"/>
    <w:tmpl w:val="CF88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91AEF"/>
    <w:multiLevelType w:val="hybridMultilevel"/>
    <w:tmpl w:val="E4E0193E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3" w15:restartNumberingAfterBreak="0">
    <w:nsid w:val="33BD0B60"/>
    <w:multiLevelType w:val="multilevel"/>
    <w:tmpl w:val="24EE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671B3"/>
    <w:multiLevelType w:val="multilevel"/>
    <w:tmpl w:val="6504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033F2"/>
    <w:multiLevelType w:val="multilevel"/>
    <w:tmpl w:val="24D4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0103D"/>
    <w:multiLevelType w:val="multilevel"/>
    <w:tmpl w:val="36DC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51CA0"/>
    <w:multiLevelType w:val="hybridMultilevel"/>
    <w:tmpl w:val="9906E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16259A"/>
    <w:multiLevelType w:val="multilevel"/>
    <w:tmpl w:val="A294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635B2"/>
    <w:multiLevelType w:val="multilevel"/>
    <w:tmpl w:val="A294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B2F39"/>
    <w:multiLevelType w:val="multilevel"/>
    <w:tmpl w:val="B02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C53A8"/>
    <w:multiLevelType w:val="multilevel"/>
    <w:tmpl w:val="3CA2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40870">
    <w:abstractNumId w:val="6"/>
  </w:num>
  <w:num w:numId="2" w16cid:durableId="283390146">
    <w:abstractNumId w:val="0"/>
  </w:num>
  <w:num w:numId="3" w16cid:durableId="994606270">
    <w:abstractNumId w:val="5"/>
  </w:num>
  <w:num w:numId="4" w16cid:durableId="1252161846">
    <w:abstractNumId w:val="4"/>
  </w:num>
  <w:num w:numId="5" w16cid:durableId="933511238">
    <w:abstractNumId w:val="3"/>
  </w:num>
  <w:num w:numId="6" w16cid:durableId="1498690456">
    <w:abstractNumId w:val="0"/>
  </w:num>
  <w:num w:numId="7" w16cid:durableId="693580688">
    <w:abstractNumId w:val="11"/>
  </w:num>
  <w:num w:numId="8" w16cid:durableId="782185541">
    <w:abstractNumId w:val="9"/>
  </w:num>
  <w:num w:numId="9" w16cid:durableId="764233082">
    <w:abstractNumId w:val="10"/>
  </w:num>
  <w:num w:numId="10" w16cid:durableId="197596615">
    <w:abstractNumId w:val="1"/>
  </w:num>
  <w:num w:numId="11" w16cid:durableId="208300550">
    <w:abstractNumId w:val="8"/>
  </w:num>
  <w:num w:numId="12" w16cid:durableId="1162355419">
    <w:abstractNumId w:val="7"/>
  </w:num>
  <w:num w:numId="13" w16cid:durableId="1526749433">
    <w:abstractNumId w:val="2"/>
  </w:num>
  <w:num w:numId="14" w16cid:durableId="1264655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4E"/>
    <w:rsid w:val="00013787"/>
    <w:rsid w:val="00021DA5"/>
    <w:rsid w:val="0004570D"/>
    <w:rsid w:val="00047D8D"/>
    <w:rsid w:val="0006006C"/>
    <w:rsid w:val="00071B69"/>
    <w:rsid w:val="000A5CD0"/>
    <w:rsid w:val="000B6AF9"/>
    <w:rsid w:val="000C0F60"/>
    <w:rsid w:val="000D347A"/>
    <w:rsid w:val="000E1A57"/>
    <w:rsid w:val="000F1AE2"/>
    <w:rsid w:val="000F3168"/>
    <w:rsid w:val="000F6C13"/>
    <w:rsid w:val="00167FC9"/>
    <w:rsid w:val="001C749F"/>
    <w:rsid w:val="001D78C2"/>
    <w:rsid w:val="001D7F49"/>
    <w:rsid w:val="001F1D5A"/>
    <w:rsid w:val="001F7940"/>
    <w:rsid w:val="002051AF"/>
    <w:rsid w:val="0022059A"/>
    <w:rsid w:val="00232183"/>
    <w:rsid w:val="00234DDB"/>
    <w:rsid w:val="00253E4E"/>
    <w:rsid w:val="00265F50"/>
    <w:rsid w:val="002702D4"/>
    <w:rsid w:val="00270B58"/>
    <w:rsid w:val="00284C89"/>
    <w:rsid w:val="002A5242"/>
    <w:rsid w:val="002B4C3C"/>
    <w:rsid w:val="002C484E"/>
    <w:rsid w:val="002F7C7D"/>
    <w:rsid w:val="00306464"/>
    <w:rsid w:val="00313E55"/>
    <w:rsid w:val="003227BC"/>
    <w:rsid w:val="00322D9C"/>
    <w:rsid w:val="00335F9D"/>
    <w:rsid w:val="0035013F"/>
    <w:rsid w:val="00362CCC"/>
    <w:rsid w:val="00371FE2"/>
    <w:rsid w:val="00377BDA"/>
    <w:rsid w:val="00381284"/>
    <w:rsid w:val="00387012"/>
    <w:rsid w:val="003B7339"/>
    <w:rsid w:val="003B7625"/>
    <w:rsid w:val="003C2982"/>
    <w:rsid w:val="003C3BE5"/>
    <w:rsid w:val="003F0A88"/>
    <w:rsid w:val="00420108"/>
    <w:rsid w:val="004272A0"/>
    <w:rsid w:val="00446145"/>
    <w:rsid w:val="0045583D"/>
    <w:rsid w:val="00492D9A"/>
    <w:rsid w:val="004B07C0"/>
    <w:rsid w:val="004B7243"/>
    <w:rsid w:val="004D5389"/>
    <w:rsid w:val="00512644"/>
    <w:rsid w:val="005173BF"/>
    <w:rsid w:val="00522146"/>
    <w:rsid w:val="00523372"/>
    <w:rsid w:val="00523FAD"/>
    <w:rsid w:val="00525C0E"/>
    <w:rsid w:val="00525F8F"/>
    <w:rsid w:val="00537986"/>
    <w:rsid w:val="00546C22"/>
    <w:rsid w:val="005852FD"/>
    <w:rsid w:val="00590550"/>
    <w:rsid w:val="005B481F"/>
    <w:rsid w:val="005C17C3"/>
    <w:rsid w:val="005C1FAE"/>
    <w:rsid w:val="005D30BD"/>
    <w:rsid w:val="005D43D7"/>
    <w:rsid w:val="005F2FAC"/>
    <w:rsid w:val="005F41F8"/>
    <w:rsid w:val="00611E90"/>
    <w:rsid w:val="00627B41"/>
    <w:rsid w:val="006350B8"/>
    <w:rsid w:val="00643CEE"/>
    <w:rsid w:val="00643D2E"/>
    <w:rsid w:val="006477FF"/>
    <w:rsid w:val="0066750D"/>
    <w:rsid w:val="00674396"/>
    <w:rsid w:val="00677798"/>
    <w:rsid w:val="00681F32"/>
    <w:rsid w:val="00694A7B"/>
    <w:rsid w:val="006950DB"/>
    <w:rsid w:val="00697AFA"/>
    <w:rsid w:val="006A444B"/>
    <w:rsid w:val="006A6161"/>
    <w:rsid w:val="006B0405"/>
    <w:rsid w:val="006B7FF3"/>
    <w:rsid w:val="006E0230"/>
    <w:rsid w:val="006E2108"/>
    <w:rsid w:val="0073039B"/>
    <w:rsid w:val="0073188B"/>
    <w:rsid w:val="00750687"/>
    <w:rsid w:val="007775FF"/>
    <w:rsid w:val="00790444"/>
    <w:rsid w:val="007C4539"/>
    <w:rsid w:val="007C5280"/>
    <w:rsid w:val="007C6DE0"/>
    <w:rsid w:val="007D0DC8"/>
    <w:rsid w:val="007D2196"/>
    <w:rsid w:val="007D39A0"/>
    <w:rsid w:val="007E060A"/>
    <w:rsid w:val="007F2796"/>
    <w:rsid w:val="00802AC5"/>
    <w:rsid w:val="00802E09"/>
    <w:rsid w:val="008416A7"/>
    <w:rsid w:val="00846B3E"/>
    <w:rsid w:val="00857BFD"/>
    <w:rsid w:val="00864A75"/>
    <w:rsid w:val="00870F29"/>
    <w:rsid w:val="00886754"/>
    <w:rsid w:val="008877DE"/>
    <w:rsid w:val="00890653"/>
    <w:rsid w:val="008A7BB6"/>
    <w:rsid w:val="008B40D0"/>
    <w:rsid w:val="008B7283"/>
    <w:rsid w:val="008E1050"/>
    <w:rsid w:val="008E2C57"/>
    <w:rsid w:val="008F77CE"/>
    <w:rsid w:val="00903425"/>
    <w:rsid w:val="00907568"/>
    <w:rsid w:val="00921970"/>
    <w:rsid w:val="009435C4"/>
    <w:rsid w:val="00952956"/>
    <w:rsid w:val="009630AA"/>
    <w:rsid w:val="009645A0"/>
    <w:rsid w:val="009714FC"/>
    <w:rsid w:val="00973545"/>
    <w:rsid w:val="00985940"/>
    <w:rsid w:val="009A4F06"/>
    <w:rsid w:val="009B3653"/>
    <w:rsid w:val="009C229F"/>
    <w:rsid w:val="009C4356"/>
    <w:rsid w:val="009E2034"/>
    <w:rsid w:val="009F17CF"/>
    <w:rsid w:val="009F200E"/>
    <w:rsid w:val="00A171B1"/>
    <w:rsid w:val="00A17581"/>
    <w:rsid w:val="00A220D5"/>
    <w:rsid w:val="00A30283"/>
    <w:rsid w:val="00A43B93"/>
    <w:rsid w:val="00A6112F"/>
    <w:rsid w:val="00A832F9"/>
    <w:rsid w:val="00A864F0"/>
    <w:rsid w:val="00A97739"/>
    <w:rsid w:val="00AB3DCD"/>
    <w:rsid w:val="00AB52D9"/>
    <w:rsid w:val="00AC069C"/>
    <w:rsid w:val="00AC4458"/>
    <w:rsid w:val="00AE674A"/>
    <w:rsid w:val="00AF7639"/>
    <w:rsid w:val="00B01591"/>
    <w:rsid w:val="00B02E0B"/>
    <w:rsid w:val="00B14D8C"/>
    <w:rsid w:val="00B24120"/>
    <w:rsid w:val="00B3585D"/>
    <w:rsid w:val="00B3757B"/>
    <w:rsid w:val="00B45668"/>
    <w:rsid w:val="00B55CCA"/>
    <w:rsid w:val="00B630EE"/>
    <w:rsid w:val="00B743A1"/>
    <w:rsid w:val="00B97ECF"/>
    <w:rsid w:val="00BA20D1"/>
    <w:rsid w:val="00BB624A"/>
    <w:rsid w:val="00BC60E4"/>
    <w:rsid w:val="00C02283"/>
    <w:rsid w:val="00C177DC"/>
    <w:rsid w:val="00C17FA0"/>
    <w:rsid w:val="00C379BD"/>
    <w:rsid w:val="00C41344"/>
    <w:rsid w:val="00C417BD"/>
    <w:rsid w:val="00C42420"/>
    <w:rsid w:val="00C659DF"/>
    <w:rsid w:val="00C86729"/>
    <w:rsid w:val="00C87FB5"/>
    <w:rsid w:val="00CA0B1C"/>
    <w:rsid w:val="00CD3DC1"/>
    <w:rsid w:val="00D17248"/>
    <w:rsid w:val="00D259E0"/>
    <w:rsid w:val="00D3401D"/>
    <w:rsid w:val="00D45817"/>
    <w:rsid w:val="00D45896"/>
    <w:rsid w:val="00D6142A"/>
    <w:rsid w:val="00D66219"/>
    <w:rsid w:val="00D908BD"/>
    <w:rsid w:val="00DB11FD"/>
    <w:rsid w:val="00DD062C"/>
    <w:rsid w:val="00E07EB3"/>
    <w:rsid w:val="00E326DD"/>
    <w:rsid w:val="00E40D21"/>
    <w:rsid w:val="00E91502"/>
    <w:rsid w:val="00E92354"/>
    <w:rsid w:val="00E92EB1"/>
    <w:rsid w:val="00E97CF1"/>
    <w:rsid w:val="00EA0D3B"/>
    <w:rsid w:val="00EA6F76"/>
    <w:rsid w:val="00ED16FC"/>
    <w:rsid w:val="00EF3E64"/>
    <w:rsid w:val="00EF4E63"/>
    <w:rsid w:val="00EF7E84"/>
    <w:rsid w:val="00F11B2E"/>
    <w:rsid w:val="00F2416F"/>
    <w:rsid w:val="00F626EE"/>
    <w:rsid w:val="00F645A4"/>
    <w:rsid w:val="00F727A3"/>
    <w:rsid w:val="00F91FC2"/>
    <w:rsid w:val="00FB45B6"/>
    <w:rsid w:val="00FB5377"/>
    <w:rsid w:val="00FC6969"/>
    <w:rsid w:val="00FD359B"/>
    <w:rsid w:val="00FF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4ECD"/>
  <w15:chartTrackingRefBased/>
  <w15:docId w15:val="{8052EC8D-4F12-416C-B751-3C3A416E3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paragraph" w:styleId="NormalWeb">
    <w:name w:val="Normal (Web)"/>
    <w:basedOn w:val="Normal"/>
    <w:uiPriority w:val="99"/>
    <w:semiHidden/>
    <w:unhideWhenUsed/>
    <w:rsid w:val="00253E4E"/>
    <w:rPr>
      <w:rFonts w:ascii="Times New Roman" w:hAnsi="Times New Roman" w:cs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53E4E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02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1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8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4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21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2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35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4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2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5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9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6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97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5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9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4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7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6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hangingthepresent.org/" TargetMode="External"/><Relationship Id="rId18" Type="http://schemas.openxmlformats.org/officeDocument/2006/relationships/hyperlink" Target="https://ourworldindata.org/covid-death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entralbank.net" TargetMode="External"/><Relationship Id="rId17" Type="http://schemas.openxmlformats.org/officeDocument/2006/relationships/hyperlink" Target="https://github.com/TridhaMukherjee/my-sql-projec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TridhaMukherjee/web-scrapping-projec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ridhamukherjee.github.io/digitalportfolio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TridhaMukherjee/stock-market-project" TargetMode="External"/><Relationship Id="rId10" Type="http://schemas.openxmlformats.org/officeDocument/2006/relationships/hyperlink" Target="https://github.com/TridhaMukherjee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tridhamukherjee" TargetMode="External"/><Relationship Id="rId14" Type="http://schemas.openxmlformats.org/officeDocument/2006/relationships/hyperlink" Target="https://vyncs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idh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</Template>
  <TotalTime>70</TotalTime>
  <Pages>3</Pages>
  <Words>1195</Words>
  <Characters>8003</Characters>
  <Application>Microsoft Office Word</Application>
  <DocSecurity>0</DocSecurity>
  <Lines>122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Tridha Mukherjee</dc:creator>
  <cp:keywords/>
  <dc:description/>
  <cp:lastModifiedBy>Tridha Mukherjee</cp:lastModifiedBy>
  <cp:revision>31</cp:revision>
  <cp:lastPrinted>2025-02-07T22:32:00Z</cp:lastPrinted>
  <dcterms:created xsi:type="dcterms:W3CDTF">2025-11-01T19:05:00Z</dcterms:created>
  <dcterms:modified xsi:type="dcterms:W3CDTF">2025-11-01T22:50:00Z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